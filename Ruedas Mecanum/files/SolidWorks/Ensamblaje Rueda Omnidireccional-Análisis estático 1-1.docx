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14:paraId="7BD3CA96" w14:textId="77777777" w:rsidTr="00A43A5B">
        <w:trPr>
          <w:cantSplit/>
          <w:trHeight w:val="4488"/>
        </w:trPr>
        <w:tc>
          <w:tcPr>
            <w:tcW w:w="6285" w:type="dxa"/>
          </w:tcPr>
          <w:p w14:paraId="35F59B78" w14:textId="49D6D5D8" w:rsidR="00F448BC" w:rsidRDefault="00FC5015" w:rsidP="00A43A5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1D6A825" wp14:editId="11B22D21">
                  <wp:extent cx="3853815" cy="2022475"/>
                  <wp:effectExtent l="0" t="0" r="0" b="0"/>
                  <wp:docPr id="1340380506" name="Imagen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0380506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202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Tablaconcuadrcula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:rsidRPr="00FC5015" w14:paraId="15AE458F" w14:textId="7777777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14:paraId="2A5A1AFE" w14:textId="2679E0BD" w:rsidR="00B77317" w:rsidRPr="00FC5015" w:rsidRDefault="00FC5015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  <w:lang w:val="es-BO"/>
                    </w:rPr>
                  </w:pPr>
                  <w:r w:rsidRPr="00FC5015">
                    <w:rPr>
                      <w:b/>
                      <w:color w:val="365F91" w:themeColor="accent1" w:themeShade="BF"/>
                      <w:sz w:val="40"/>
                      <w:szCs w:val="40"/>
                      <w:lang w:val="es-BO"/>
                    </w:rPr>
                    <w:t xml:space="preserve">Simulación de </w:t>
                  </w:r>
                  <w:r w:rsidR="004A0724" w:rsidRPr="00FC5015">
                    <w:rPr>
                      <w:b/>
                      <w:color w:val="365F91" w:themeColor="accent1" w:themeShade="BF"/>
                      <w:sz w:val="40"/>
                      <w:szCs w:val="40"/>
                      <w:lang w:val="es-BO"/>
                    </w:rPr>
                    <w:t xml:space="preserve"> </w:t>
                  </w:r>
                  <w:r w:rsidRPr="00FC5015">
                    <w:rPr>
                      <w:b/>
                      <w:color w:val="365F91" w:themeColor="accent1" w:themeShade="BF"/>
                      <w:sz w:val="40"/>
                      <w:szCs w:val="40"/>
                      <w:lang w:val="es-BO"/>
                    </w:rPr>
                    <w:t>Ensamblaje Rueda Omnidireccional</w:t>
                  </w:r>
                </w:p>
                <w:p w14:paraId="5DCA584A" w14:textId="77777777" w:rsidR="00B77317" w:rsidRPr="00FC5015" w:rsidRDefault="00B77317" w:rsidP="00E217C8">
                  <w:pPr>
                    <w:rPr>
                      <w:rStyle w:val="Textoennegrita"/>
                      <w:sz w:val="20"/>
                      <w:szCs w:val="20"/>
                      <w:lang w:val="es-BO"/>
                    </w:rPr>
                  </w:pPr>
                </w:p>
                <w:p w14:paraId="36A9FCCE" w14:textId="781D2D54" w:rsidR="00B77317" w:rsidRPr="00FC5015" w:rsidRDefault="00FC5015" w:rsidP="009C008A">
                  <w:pPr>
                    <w:rPr>
                      <w:rStyle w:val="Textoennegrita"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sz w:val="20"/>
                      <w:szCs w:val="20"/>
                      <w:lang w:val="es-BO"/>
                    </w:rPr>
                    <w:t>Fecha</w:t>
                  </w:r>
                  <w:r w:rsidR="00B77317" w:rsidRPr="00FC5015">
                    <w:rPr>
                      <w:rStyle w:val="Textoennegrita"/>
                      <w:sz w:val="20"/>
                      <w:szCs w:val="20"/>
                      <w:lang w:val="es-BO"/>
                    </w:rPr>
                    <w:t xml:space="preserve">: </w:t>
                  </w:r>
                  <w:r w:rsidRPr="00FC5015">
                    <w:rPr>
                      <w:rStyle w:val="Textoennegrita"/>
                      <w:b w:val="0"/>
                      <w:sz w:val="20"/>
                      <w:szCs w:val="20"/>
                      <w:lang w:val="es-BO"/>
                    </w:rPr>
                    <w:t>jueves, 5 de octubre de 2023</w:t>
                  </w:r>
                  <w:r w:rsidR="00B77317" w:rsidRPr="00FC5015">
                    <w:rPr>
                      <w:rStyle w:val="Textoennegrita"/>
                      <w:sz w:val="20"/>
                      <w:szCs w:val="20"/>
                      <w:lang w:val="es-BO"/>
                    </w:rPr>
                    <w:br/>
                  </w:r>
                  <w:r w:rsidRPr="00FC5015">
                    <w:rPr>
                      <w:rStyle w:val="Textoennegrita"/>
                      <w:sz w:val="20"/>
                      <w:szCs w:val="20"/>
                      <w:lang w:val="es-BO"/>
                    </w:rPr>
                    <w:t>Diseñador</w:t>
                  </w:r>
                  <w:r w:rsidR="00B77317" w:rsidRPr="00FC5015">
                    <w:rPr>
                      <w:rStyle w:val="Textoennegrita"/>
                      <w:sz w:val="20"/>
                      <w:szCs w:val="20"/>
                      <w:lang w:val="es-BO"/>
                    </w:rPr>
                    <w:t xml:space="preserve">: </w:t>
                  </w:r>
                  <w:proofErr w:type="spellStart"/>
                  <w:r w:rsidRPr="00FC5015">
                    <w:rPr>
                      <w:rStyle w:val="Textoennegrita"/>
                      <w:b w:val="0"/>
                      <w:sz w:val="20"/>
                      <w:szCs w:val="20"/>
                      <w:lang w:val="es-BO"/>
                    </w:rPr>
                    <w:t>Solidworks</w:t>
                  </w:r>
                  <w:proofErr w:type="spellEnd"/>
                </w:p>
                <w:p w14:paraId="32543038" w14:textId="3AB3277A" w:rsidR="00B77317" w:rsidRPr="00FC5015" w:rsidRDefault="00FC5015" w:rsidP="009C008A">
                  <w:pPr>
                    <w:rPr>
                      <w:rStyle w:val="Textoennegrita"/>
                      <w:b w:val="0"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sz w:val="20"/>
                      <w:szCs w:val="20"/>
                      <w:lang w:val="es-BO"/>
                    </w:rPr>
                    <w:t>Nombre de estudio</w:t>
                  </w:r>
                  <w:r w:rsidR="00B77317" w:rsidRPr="00FC5015">
                    <w:rPr>
                      <w:rStyle w:val="Textoennegrita"/>
                      <w:sz w:val="20"/>
                      <w:szCs w:val="20"/>
                      <w:lang w:val="es-BO"/>
                    </w:rPr>
                    <w:t>:</w:t>
                  </w:r>
                  <w:r w:rsidR="00B77317" w:rsidRPr="00FC5015">
                    <w:rPr>
                      <w:rStyle w:val="Textoennegrita"/>
                      <w:b w:val="0"/>
                      <w:sz w:val="20"/>
                      <w:szCs w:val="20"/>
                      <w:lang w:val="es-BO"/>
                    </w:rPr>
                    <w:t xml:space="preserve"> </w:t>
                  </w:r>
                  <w:r w:rsidRPr="00FC5015">
                    <w:rPr>
                      <w:rStyle w:val="Textoennegrita"/>
                      <w:b w:val="0"/>
                      <w:sz w:val="20"/>
                      <w:szCs w:val="20"/>
                      <w:lang w:val="es-BO"/>
                    </w:rPr>
                    <w:t>Análisis estático 1</w:t>
                  </w:r>
                </w:p>
                <w:p w14:paraId="62CAB5D3" w14:textId="51EAC101" w:rsidR="00B77317" w:rsidRPr="00FC5015" w:rsidRDefault="00FC5015" w:rsidP="00B77317">
                  <w:pPr>
                    <w:rPr>
                      <w:bCs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sz w:val="20"/>
                      <w:szCs w:val="20"/>
                      <w:lang w:val="es-BO"/>
                    </w:rPr>
                    <w:t>Tipo de análisis</w:t>
                  </w:r>
                  <w:r w:rsidR="00B77317" w:rsidRPr="00FC5015">
                    <w:rPr>
                      <w:rStyle w:val="Textoennegrita"/>
                      <w:sz w:val="20"/>
                      <w:szCs w:val="20"/>
                      <w:lang w:val="es-BO"/>
                    </w:rPr>
                    <w:t>:</w:t>
                  </w:r>
                  <w:r w:rsidR="00B77317" w:rsidRPr="00FC5015">
                    <w:rPr>
                      <w:rStyle w:val="Textoennegrita"/>
                      <w:b w:val="0"/>
                      <w:lang w:val="es-BO"/>
                    </w:rPr>
                    <w:t xml:space="preserve"> </w:t>
                  </w:r>
                  <w:r w:rsidRPr="00FC5015">
                    <w:rPr>
                      <w:rStyle w:val="Textoennegrita"/>
                      <w:b w:val="0"/>
                      <w:sz w:val="20"/>
                      <w:szCs w:val="20"/>
                      <w:lang w:val="es-BO"/>
                    </w:rPr>
                    <w:t>Análisis estático</w:t>
                  </w:r>
                </w:p>
              </w:tc>
            </w:tr>
            <w:tr w:rsidR="00B77317" w14:paraId="3D573BB5" w14:textId="7777777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14:paraId="59AF339F" w14:textId="7F0C1501" w:rsidR="00B77317" w:rsidRDefault="00FC5015" w:rsidP="00E3408D">
                      <w:pPr>
                        <w:pStyle w:val="TtuloTDC"/>
                      </w:pPr>
                      <w:proofErr w:type="spellStart"/>
                      <w:r>
                        <w:t>Tabla</w:t>
                      </w:r>
                      <w:proofErr w:type="spellEnd"/>
                      <w:r>
                        <w:t xml:space="preserve"> de </w:t>
                      </w:r>
                      <w:proofErr w:type="spellStart"/>
                      <w:r>
                        <w:t>contenidos</w:t>
                      </w:r>
                      <w:proofErr w:type="spellEnd"/>
                    </w:p>
                    <w:p w14:paraId="1BCFFD7F" w14:textId="7FA3A525" w:rsidR="00FC5015" w:rsidRDefault="001041F1">
                      <w:pPr>
                        <w:pStyle w:val="TDC1"/>
                        <w:rPr>
                          <w:noProof/>
                          <w:kern w:val="2"/>
                          <w:sz w:val="22"/>
                          <w:lang w:val="es-BO" w:eastAsia="es-BO"/>
                          <w14:ligatures w14:val="standardContextual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147358904" w:history="1">
                        <w:r w:rsidR="00FC5015" w:rsidRPr="006D753B">
                          <w:rPr>
                            <w:rStyle w:val="Hipervnculo"/>
                            <w:noProof/>
                          </w:rPr>
                          <w:t>Descripción</w:t>
                        </w:r>
                        <w:r w:rsidR="00FC5015">
                          <w:rPr>
                            <w:noProof/>
                            <w:webHidden/>
                          </w:rPr>
                          <w:tab/>
                        </w:r>
                        <w:r w:rsidR="00FC5015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FC5015">
                          <w:rPr>
                            <w:noProof/>
                            <w:webHidden/>
                          </w:rPr>
                          <w:instrText xml:space="preserve"> PAGEREF _Toc147358904 \h </w:instrText>
                        </w:r>
                        <w:r w:rsidR="00FC5015">
                          <w:rPr>
                            <w:noProof/>
                            <w:webHidden/>
                          </w:rPr>
                        </w:r>
                        <w:r w:rsidR="00FC5015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FC5015">
                          <w:rPr>
                            <w:noProof/>
                            <w:webHidden/>
                          </w:rPr>
                          <w:t>1</w:t>
                        </w:r>
                        <w:r w:rsidR="00FC5015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53CB22E" w14:textId="00198B0B" w:rsidR="00FC5015" w:rsidRDefault="00FC5015">
                      <w:pPr>
                        <w:pStyle w:val="TDC1"/>
                        <w:rPr>
                          <w:noProof/>
                          <w:kern w:val="2"/>
                          <w:sz w:val="22"/>
                          <w:lang w:val="es-BO" w:eastAsia="es-BO"/>
                          <w14:ligatures w14:val="standardContextual"/>
                        </w:rPr>
                      </w:pPr>
                      <w:hyperlink w:anchor="_Toc147358905" w:history="1">
                        <w:r w:rsidRPr="006D753B">
                          <w:rPr>
                            <w:rStyle w:val="Hipervnculo"/>
                            <w:noProof/>
                          </w:rPr>
                          <w:t>Suposiciones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_Toc147358905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48C40CD" w14:textId="4E60C863" w:rsidR="00FC5015" w:rsidRDefault="00FC5015">
                      <w:pPr>
                        <w:pStyle w:val="TDC1"/>
                        <w:rPr>
                          <w:noProof/>
                          <w:kern w:val="2"/>
                          <w:sz w:val="22"/>
                          <w:lang w:val="es-BO" w:eastAsia="es-BO"/>
                          <w14:ligatures w14:val="standardContextual"/>
                        </w:rPr>
                      </w:pPr>
                      <w:hyperlink w:anchor="_Toc147358906" w:history="1">
                        <w:r w:rsidRPr="006D753B">
                          <w:rPr>
                            <w:rStyle w:val="Hipervnculo"/>
                            <w:noProof/>
                          </w:rPr>
                          <w:t>Información de modelo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_Toc147358906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39ECF81" w14:textId="6B6C6F9C" w:rsidR="00FC5015" w:rsidRDefault="00FC5015">
                      <w:pPr>
                        <w:pStyle w:val="TDC1"/>
                        <w:rPr>
                          <w:noProof/>
                          <w:kern w:val="2"/>
                          <w:sz w:val="22"/>
                          <w:lang w:val="es-BO" w:eastAsia="es-BO"/>
                          <w14:ligatures w14:val="standardContextual"/>
                        </w:rPr>
                      </w:pPr>
                      <w:hyperlink w:anchor="_Toc147358907" w:history="1">
                        <w:r w:rsidRPr="006D753B">
                          <w:rPr>
                            <w:rStyle w:val="Hipervnculo"/>
                            <w:noProof/>
                          </w:rPr>
                          <w:t>Propiedades de estudio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_Toc147358907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10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E8B4D8D" w14:textId="2BF3CE24" w:rsidR="00FC5015" w:rsidRDefault="00FC5015">
                      <w:pPr>
                        <w:pStyle w:val="TDC1"/>
                        <w:rPr>
                          <w:noProof/>
                          <w:kern w:val="2"/>
                          <w:sz w:val="22"/>
                          <w:lang w:val="es-BO" w:eastAsia="es-BO"/>
                          <w14:ligatures w14:val="standardContextual"/>
                        </w:rPr>
                      </w:pPr>
                      <w:hyperlink w:anchor="_Toc147358908" w:history="1">
                        <w:r w:rsidRPr="006D753B">
                          <w:rPr>
                            <w:rStyle w:val="Hipervnculo"/>
                            <w:noProof/>
                          </w:rPr>
                          <w:t>Unidades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_Toc147358908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10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12ACAD9" w14:textId="05639B4C" w:rsidR="00FC5015" w:rsidRDefault="00FC5015">
                      <w:pPr>
                        <w:pStyle w:val="TDC1"/>
                        <w:rPr>
                          <w:noProof/>
                          <w:kern w:val="2"/>
                          <w:sz w:val="22"/>
                          <w:lang w:val="es-BO" w:eastAsia="es-BO"/>
                          <w14:ligatures w14:val="standardContextual"/>
                        </w:rPr>
                      </w:pPr>
                      <w:hyperlink w:anchor="_Toc147358909" w:history="1">
                        <w:r w:rsidRPr="006D753B">
                          <w:rPr>
                            <w:rStyle w:val="Hipervnculo"/>
                            <w:noProof/>
                          </w:rPr>
                          <w:t>Propiedades de material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_Toc147358909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11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1B4E29D" w14:textId="7E5C83A0" w:rsidR="00FC5015" w:rsidRDefault="00FC5015">
                      <w:pPr>
                        <w:pStyle w:val="TDC1"/>
                        <w:rPr>
                          <w:noProof/>
                          <w:kern w:val="2"/>
                          <w:sz w:val="22"/>
                          <w:lang w:val="es-BO" w:eastAsia="es-BO"/>
                          <w14:ligatures w14:val="standardContextual"/>
                        </w:rPr>
                      </w:pPr>
                      <w:hyperlink w:anchor="_Toc147358910" w:history="1">
                        <w:r w:rsidRPr="006D753B">
                          <w:rPr>
                            <w:rStyle w:val="Hipervnculo"/>
                            <w:noProof/>
                          </w:rPr>
                          <w:t>Cargas y sujeciones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_Toc147358910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3667D92" w14:textId="344D0E11" w:rsidR="00FC5015" w:rsidRDefault="00FC5015">
                      <w:pPr>
                        <w:pStyle w:val="TDC1"/>
                        <w:rPr>
                          <w:noProof/>
                          <w:kern w:val="2"/>
                          <w:sz w:val="22"/>
                          <w:lang w:val="es-BO" w:eastAsia="es-BO"/>
                          <w14:ligatures w14:val="standardContextual"/>
                        </w:rPr>
                      </w:pPr>
                      <w:hyperlink w:anchor="_Toc147358911" w:history="1">
                        <w:r w:rsidRPr="006D753B">
                          <w:rPr>
                            <w:rStyle w:val="Hipervnculo"/>
                            <w:noProof/>
                            <w:lang w:val="es-BO"/>
                          </w:rPr>
                          <w:t>Definiciones de conector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_Toc147358911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DEC3065" w14:textId="33831EDC" w:rsidR="00FC5015" w:rsidRDefault="00FC5015">
                      <w:pPr>
                        <w:pStyle w:val="TDC1"/>
                        <w:rPr>
                          <w:noProof/>
                          <w:kern w:val="2"/>
                          <w:sz w:val="22"/>
                          <w:lang w:val="es-BO" w:eastAsia="es-BO"/>
                          <w14:ligatures w14:val="standardContextual"/>
                        </w:rPr>
                      </w:pPr>
                      <w:hyperlink w:anchor="_Toc147358912" w:history="1">
                        <w:r w:rsidRPr="006D753B">
                          <w:rPr>
                            <w:rStyle w:val="Hipervnculo"/>
                            <w:noProof/>
                          </w:rPr>
                          <w:t>Información de interacción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_Toc147358912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9094AD1" w14:textId="36C3E924" w:rsidR="00FC5015" w:rsidRDefault="00FC5015">
                      <w:pPr>
                        <w:pStyle w:val="TDC1"/>
                        <w:rPr>
                          <w:noProof/>
                          <w:kern w:val="2"/>
                          <w:sz w:val="22"/>
                          <w:lang w:val="es-BO" w:eastAsia="es-BO"/>
                          <w14:ligatures w14:val="standardContextual"/>
                        </w:rPr>
                      </w:pPr>
                      <w:hyperlink w:anchor="_Toc147358913" w:history="1">
                        <w:r w:rsidRPr="006D753B">
                          <w:rPr>
                            <w:rStyle w:val="Hipervnculo"/>
                            <w:noProof/>
                          </w:rPr>
                          <w:t>Información de malla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_Toc147358913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487E946" w14:textId="4EB1CC32" w:rsidR="00FC5015" w:rsidRDefault="00FC5015">
                      <w:pPr>
                        <w:pStyle w:val="TDC1"/>
                        <w:rPr>
                          <w:noProof/>
                          <w:kern w:val="2"/>
                          <w:sz w:val="22"/>
                          <w:lang w:val="es-BO" w:eastAsia="es-BO"/>
                          <w14:ligatures w14:val="standardContextual"/>
                        </w:rPr>
                      </w:pPr>
                      <w:hyperlink w:anchor="_Toc147358914" w:history="1">
                        <w:r w:rsidRPr="006D753B">
                          <w:rPr>
                            <w:rStyle w:val="Hipervnculo"/>
                            <w:noProof/>
                            <w:lang w:val="es-BO"/>
                          </w:rPr>
                          <w:t>Detalles del sensor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_Toc147358914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D0D08DC" w14:textId="640D09AE" w:rsidR="00FC5015" w:rsidRDefault="00FC5015">
                      <w:pPr>
                        <w:pStyle w:val="TDC1"/>
                        <w:rPr>
                          <w:noProof/>
                          <w:kern w:val="2"/>
                          <w:sz w:val="22"/>
                          <w:lang w:val="es-BO" w:eastAsia="es-BO"/>
                          <w14:ligatures w14:val="standardContextual"/>
                        </w:rPr>
                      </w:pPr>
                      <w:hyperlink w:anchor="_Toc147358915" w:history="1">
                        <w:r w:rsidRPr="006D753B">
                          <w:rPr>
                            <w:rStyle w:val="Hipervnculo"/>
                            <w:noProof/>
                            <w:lang w:val="es-BO"/>
                          </w:rPr>
                          <w:t>Fuerzas resultantes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_Toc147358915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17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8199F02" w14:textId="5156E41D" w:rsidR="00FC5015" w:rsidRDefault="00FC5015">
                      <w:pPr>
                        <w:pStyle w:val="TDC1"/>
                        <w:rPr>
                          <w:noProof/>
                          <w:kern w:val="2"/>
                          <w:sz w:val="22"/>
                          <w:lang w:val="es-BO" w:eastAsia="es-BO"/>
                          <w14:ligatures w14:val="standardContextual"/>
                        </w:rPr>
                      </w:pPr>
                      <w:hyperlink w:anchor="_Toc147358916" w:history="1">
                        <w:r w:rsidRPr="006D753B">
                          <w:rPr>
                            <w:rStyle w:val="Hipervnculo"/>
                            <w:noProof/>
                          </w:rPr>
                          <w:t>Vigas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_Toc147358916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17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9F60DAF" w14:textId="23178B5C" w:rsidR="00FC5015" w:rsidRDefault="00FC5015">
                      <w:pPr>
                        <w:pStyle w:val="TDC1"/>
                        <w:rPr>
                          <w:noProof/>
                          <w:kern w:val="2"/>
                          <w:sz w:val="22"/>
                          <w:lang w:val="es-BO" w:eastAsia="es-BO"/>
                          <w14:ligatures w14:val="standardContextual"/>
                        </w:rPr>
                      </w:pPr>
                      <w:hyperlink w:anchor="_Toc147358917" w:history="1">
                        <w:r w:rsidRPr="006D753B">
                          <w:rPr>
                            <w:rStyle w:val="Hipervnculo"/>
                            <w:noProof/>
                          </w:rPr>
                          <w:t>Resultados del estudio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_Toc147358917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F77B304" w14:textId="474B5EF6" w:rsidR="00FC5015" w:rsidRDefault="00FC5015">
                      <w:pPr>
                        <w:pStyle w:val="TDC1"/>
                        <w:rPr>
                          <w:noProof/>
                          <w:kern w:val="2"/>
                          <w:sz w:val="22"/>
                          <w:lang w:val="es-BO" w:eastAsia="es-BO"/>
                          <w14:ligatures w14:val="standardContextual"/>
                        </w:rPr>
                      </w:pPr>
                      <w:hyperlink w:anchor="_Toc147358918" w:history="1">
                        <w:r w:rsidRPr="006D753B">
                          <w:rPr>
                            <w:rStyle w:val="Hipervnculo"/>
                            <w:noProof/>
                          </w:rPr>
                          <w:t>Conclusión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_Toc147358918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21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15C4F34" w14:textId="1E1B5C06" w:rsidR="00B77317" w:rsidRPr="00EF5B54" w:rsidRDefault="001041F1" w:rsidP="00E3408D">
                      <w:pPr>
                        <w:pStyle w:val="TD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14:paraId="569A62F9" w14:textId="77777777" w:rsidR="00F448BC" w:rsidRDefault="00F448BC" w:rsidP="00A5373F"/>
        </w:tc>
      </w:tr>
      <w:tr w:rsidR="00F448BC" w14:paraId="4505A386" w14:textId="77777777" w:rsidTr="00BE081A">
        <w:trPr>
          <w:cantSplit/>
          <w:trHeight w:val="3924"/>
        </w:trPr>
        <w:tc>
          <w:tcPr>
            <w:tcW w:w="6285" w:type="dxa"/>
          </w:tcPr>
          <w:p w14:paraId="070FDE6C" w14:textId="3AE987A5" w:rsidR="00C27B5D" w:rsidRDefault="00FC5015" w:rsidP="00C27B5D">
            <w:pPr>
              <w:pStyle w:val="Ttulo1"/>
            </w:pPr>
            <w:bookmarkStart w:id="0" w:name="_Toc147358904"/>
            <w:proofErr w:type="spellStart"/>
            <w:r>
              <w:t>Descripción</w:t>
            </w:r>
            <w:bookmarkEnd w:id="0"/>
            <w:proofErr w:type="spellEnd"/>
          </w:p>
          <w:p w14:paraId="06D48784" w14:textId="6F080C0F" w:rsidR="00F448BC" w:rsidRPr="00E65D6E" w:rsidRDefault="00FC5015" w:rsidP="00FF408C">
            <w:r>
              <w:t xml:space="preserve">No hay </w:t>
            </w:r>
            <w:proofErr w:type="spellStart"/>
            <w:r>
              <w:t>datos</w:t>
            </w:r>
            <w:proofErr w:type="spellEnd"/>
          </w:p>
        </w:tc>
        <w:tc>
          <w:tcPr>
            <w:tcW w:w="4713" w:type="dxa"/>
            <w:vMerge/>
          </w:tcPr>
          <w:p w14:paraId="225F81DC" w14:textId="77777777" w:rsidR="00F448BC" w:rsidRPr="00A33AA4" w:rsidRDefault="00F448BC" w:rsidP="00840CC7">
            <w:pPr>
              <w:pStyle w:val="TDC3"/>
            </w:pPr>
          </w:p>
        </w:tc>
      </w:tr>
    </w:tbl>
    <w:p w14:paraId="045F13EA" w14:textId="77777777" w:rsidR="00F25CD7" w:rsidRDefault="00F25CD7">
      <w:r>
        <w:br w:type="page"/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14:paraId="11E62D00" w14:textId="77777777" w:rsidTr="00DD03CF">
        <w:tc>
          <w:tcPr>
            <w:tcW w:w="11016" w:type="dxa"/>
          </w:tcPr>
          <w:p w14:paraId="4E8BAF61" w14:textId="4203EC59" w:rsidR="00343025" w:rsidRDefault="00FC5015" w:rsidP="00343025">
            <w:pPr>
              <w:pStyle w:val="Ttulo1"/>
            </w:pPr>
            <w:bookmarkStart w:id="1" w:name="_Toc243733140"/>
            <w:bookmarkStart w:id="2" w:name="_Toc245020107"/>
            <w:bookmarkStart w:id="3" w:name="_Toc245020139"/>
            <w:bookmarkStart w:id="4" w:name="_Toc147358905"/>
            <w:proofErr w:type="spellStart"/>
            <w:r>
              <w:lastRenderedPageBreak/>
              <w:t>Suposiciones</w:t>
            </w:r>
            <w:bookmarkEnd w:id="4"/>
            <w:proofErr w:type="spellEnd"/>
          </w:p>
          <w:p w14:paraId="7DE694C4" w14:textId="4B8F6F47" w:rsidR="00A96F2C" w:rsidRDefault="00A96F2C" w:rsidP="00A96F2C"/>
        </w:tc>
      </w:tr>
    </w:tbl>
    <w:p w14:paraId="46590DF9" w14:textId="77777777" w:rsidR="00343025" w:rsidRDefault="00343025" w:rsidP="00B77317">
      <w:pPr>
        <w:pStyle w:val="Ttulo1"/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14:paraId="7B8A30AE" w14:textId="77777777" w:rsidTr="00ED5A01">
        <w:tc>
          <w:tcPr>
            <w:tcW w:w="11016" w:type="dxa"/>
          </w:tcPr>
          <w:p w14:paraId="6179F367" w14:textId="7BDA8558" w:rsidR="00FF408C" w:rsidRDefault="00FC5015" w:rsidP="00FF408C">
            <w:pPr>
              <w:pStyle w:val="Ttulo1"/>
            </w:pPr>
            <w:bookmarkStart w:id="5" w:name="_Toc147358906"/>
            <w:proofErr w:type="spellStart"/>
            <w:r>
              <w:lastRenderedPageBreak/>
              <w:t>Información</w:t>
            </w:r>
            <w:proofErr w:type="spellEnd"/>
            <w:r>
              <w:t xml:space="preserve"> de </w:t>
            </w:r>
            <w:proofErr w:type="spellStart"/>
            <w:r>
              <w:t>modelo</w:t>
            </w:r>
            <w:bookmarkEnd w:id="5"/>
            <w:proofErr w:type="spellEnd"/>
          </w:p>
          <w:p w14:paraId="1E7BB07B" w14:textId="77777777"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14:paraId="3E515BF3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Tablaconcuadrcula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14:paraId="23DD67AE" w14:textId="77777777" w:rsidTr="00077EA0">
                    <w:tc>
                      <w:tcPr>
                        <w:tcW w:w="8640" w:type="dxa"/>
                      </w:tcPr>
                      <w:p w14:paraId="0A2E0E0B" w14:textId="3019695E" w:rsidR="00077EA0" w:rsidRDefault="00FC5015" w:rsidP="00077EA0">
                        <w:pPr>
                          <w:jc w:val="center"/>
                          <w:rPr>
                            <w:rStyle w:val="Textoennegrita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lastRenderedPageBreak/>
                          <w:drawing>
                            <wp:inline distT="0" distB="0" distL="0" distR="0" wp14:anchorId="59EC05A0" wp14:editId="435E3F60">
                              <wp:extent cx="5349240" cy="2807335"/>
                              <wp:effectExtent l="0" t="0" r="3810" b="0"/>
                              <wp:docPr id="100383166" name="Imagen 2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0383166" name=""/>
                                      <pic:cNvPicPr/>
                                    </pic:nvPicPr>
                                    <pic:blipFill>
                                      <a:blip r:embed="rId8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280733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7FDF5413" w14:textId="19CA6AFC" w:rsidR="00C16188" w:rsidRPr="00FC5015" w:rsidRDefault="00FC5015" w:rsidP="00C16188">
                  <w:pPr>
                    <w:jc w:val="center"/>
                    <w:rPr>
                      <w:rStyle w:val="Textoennegrita"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noProof/>
                      <w:sz w:val="20"/>
                      <w:szCs w:val="20"/>
                      <w:lang w:val="es-BO"/>
                    </w:rPr>
                    <w:t>Nombre del modelo</w:t>
                  </w:r>
                  <w:r w:rsidR="00C16188" w:rsidRPr="00FC5015">
                    <w:rPr>
                      <w:rStyle w:val="Textoennegrita"/>
                      <w:b/>
                      <w:noProof/>
                      <w:sz w:val="20"/>
                      <w:szCs w:val="20"/>
                      <w:lang w:val="es-BO"/>
                    </w:rPr>
                    <w:t xml:space="preserve">: </w:t>
                  </w:r>
                  <w:r>
                    <w:rPr>
                      <w:rStyle w:val="Textoennegrita"/>
                      <w:noProof/>
                      <w:sz w:val="20"/>
                      <w:szCs w:val="20"/>
                      <w:lang w:val="es-BO"/>
                    </w:rPr>
                    <w:t>Ensamblaje Rueda Omnidireccional</w:t>
                  </w:r>
                </w:p>
                <w:p w14:paraId="35A96340" w14:textId="2F0A43ED" w:rsidR="00C16188" w:rsidRDefault="00FC5015" w:rsidP="00C16188">
                  <w:pPr>
                    <w:jc w:val="center"/>
                  </w:pPr>
                  <w:r>
                    <w:rPr>
                      <w:rStyle w:val="Textoennegrita"/>
                      <w:b/>
                      <w:noProof/>
                      <w:sz w:val="20"/>
                      <w:szCs w:val="20"/>
                    </w:rPr>
                    <w:t>Configuración actual</w:t>
                  </w:r>
                  <w:r w:rsidR="00C16188" w:rsidRPr="00C16188">
                    <w:rPr>
                      <w:rStyle w:val="Textoennegrita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Predeterminado</w:t>
                  </w:r>
                </w:p>
              </w:tc>
            </w:tr>
            <w:tr w:rsidR="00C16188" w14:paraId="31323FA5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24160FA" w14:textId="2819383E" w:rsidR="00C16188" w:rsidRPr="0044448A" w:rsidRDefault="00FC5015" w:rsidP="00C16188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Textoennegrita"/>
                      <w:b/>
                      <w:noProof/>
                      <w:sz w:val="24"/>
                      <w:szCs w:val="24"/>
                    </w:rPr>
                    <w:t>Sólidos</w:t>
                  </w:r>
                </w:p>
              </w:tc>
            </w:tr>
            <w:tr w:rsidR="00C16188" w:rsidRPr="00FC5015" w14:paraId="3E97CCA4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FC07B33" w14:textId="1A6CB272" w:rsidR="00C16188" w:rsidRPr="00FC5015" w:rsidRDefault="00FC5015" w:rsidP="0044448A">
                  <w:pPr>
                    <w:jc w:val="center"/>
                    <w:rPr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noProof/>
                      <w:sz w:val="20"/>
                      <w:szCs w:val="20"/>
                      <w:lang w:val="es-BO"/>
                    </w:rPr>
                    <w:t>Nombre de documento y referencia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64340B3" w14:textId="3188B76D" w:rsidR="00C16188" w:rsidRDefault="00FC5015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Textoennegrita"/>
                      <w:b/>
                      <w:noProof/>
                      <w:sz w:val="20"/>
                      <w:szCs w:val="20"/>
                    </w:rPr>
                    <w:t>Tratado como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D15DF88" w14:textId="257DA3DD" w:rsidR="00C16188" w:rsidRDefault="00FC5015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Textoennegrita"/>
                      <w:b/>
                      <w:noProof/>
                      <w:sz w:val="20"/>
                      <w:szCs w:val="20"/>
                    </w:rPr>
                    <w:t>Propiedades volumétricas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B2D2957" w14:textId="1712E408" w:rsidR="00C16188" w:rsidRPr="00FC5015" w:rsidRDefault="00FC5015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noProof/>
                      <w:sz w:val="20"/>
                      <w:szCs w:val="20"/>
                      <w:lang w:val="es-BO"/>
                    </w:rPr>
                    <w:t>Ruta al documento/Fecha de modificación</w:t>
                  </w:r>
                </w:p>
              </w:tc>
            </w:tr>
            <w:tr w:rsidR="00FC5015" w14:paraId="3DE96D7A" w14:textId="77777777" w:rsidTr="003A232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55CE1E0" w14:textId="51DDCC60" w:rsidR="00FC5015" w:rsidRDefault="00FC5015" w:rsidP="003A2326">
                  <w:pPr>
                    <w:jc w:val="center"/>
                    <w:rPr>
                      <w:rStyle w:val="Textoennegrita"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Imported1</w:t>
                  </w:r>
                </w:p>
                <w:p w14:paraId="37522CDC" w14:textId="4B642439" w:rsidR="00FC5015" w:rsidRPr="0044448A" w:rsidRDefault="00FC5015" w:rsidP="003A2326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5BCE8B0D" wp14:editId="12257DF8">
                        <wp:extent cx="1562735" cy="820420"/>
                        <wp:effectExtent l="0" t="0" r="0" b="0"/>
                        <wp:docPr id="1062091512" name="Imagen 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62091512" name="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204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68FCFA2" w14:textId="3A7F841A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Sólido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A036F2D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Masa:0.00603145 kg</w:t>
                  </w:r>
                </w:p>
                <w:p w14:paraId="75582934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Volumen:5.63785e-06 m^3</w:t>
                  </w:r>
                </w:p>
                <w:p w14:paraId="55A52CD4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Densidad:1,069.81 kg/m^3</w:t>
                  </w:r>
                </w:p>
                <w:p w14:paraId="2072592B" w14:textId="77777777" w:rsid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  <w:t>Peso:0.0591082 N</w:t>
                  </w:r>
                </w:p>
                <w:p w14:paraId="361D6048" w14:textId="3CB5AB1D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11C6790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D:\Nuevas Descargas\140675763-7-6202rs\6202rs.SLDPRT</w:t>
                  </w:r>
                </w:p>
                <w:p w14:paraId="20036940" w14:textId="29BDDC73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Oct  2 19:18:53 2023</w:t>
                  </w:r>
                </w:p>
              </w:tc>
            </w:tr>
            <w:tr w:rsidR="00FC5015" w14:paraId="39998CC7" w14:textId="77777777" w:rsidTr="003A232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F19C81F" w14:textId="472AF0A3" w:rsidR="00FC5015" w:rsidRDefault="00FC5015" w:rsidP="003A2326">
                  <w:pPr>
                    <w:jc w:val="center"/>
                    <w:rPr>
                      <w:rStyle w:val="Textoennegrita"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Imported1</w:t>
                  </w:r>
                </w:p>
                <w:p w14:paraId="5B1F2F31" w14:textId="58CBBA5B" w:rsidR="00FC5015" w:rsidRPr="0044448A" w:rsidRDefault="00FC5015" w:rsidP="003A2326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1AB92CA6" wp14:editId="2985EEC3">
                        <wp:extent cx="1562735" cy="820420"/>
                        <wp:effectExtent l="0" t="0" r="0" b="0"/>
                        <wp:docPr id="705345075" name="Imagen 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05345075" name="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204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6625426" w14:textId="2696A867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Sólido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DB91BF6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Masa:0.00603145 kg</w:t>
                  </w:r>
                </w:p>
                <w:p w14:paraId="56BAECA4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Volumen:5.63785e-06 m^3</w:t>
                  </w:r>
                </w:p>
                <w:p w14:paraId="368055E7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Densidad:1,069.81 kg/m^3</w:t>
                  </w:r>
                </w:p>
                <w:p w14:paraId="782083FA" w14:textId="77777777" w:rsid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  <w:t>Peso:0.0591082 N</w:t>
                  </w:r>
                </w:p>
                <w:p w14:paraId="15431E7C" w14:textId="746C41AD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0CB6915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D:\Nuevas Descargas\140675763-7-6202rs\6202rs.SLDPRT</w:t>
                  </w:r>
                </w:p>
                <w:p w14:paraId="4AF52502" w14:textId="268B23B8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Oct  2 19:18:53 2023</w:t>
                  </w:r>
                </w:p>
              </w:tc>
            </w:tr>
            <w:tr w:rsidR="00FC5015" w14:paraId="25A18F2A" w14:textId="77777777" w:rsidTr="003A232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2BA79F8" w14:textId="594F8FEA" w:rsidR="00FC5015" w:rsidRDefault="00FC5015" w:rsidP="003A2326">
                  <w:pPr>
                    <w:jc w:val="center"/>
                    <w:rPr>
                      <w:rStyle w:val="Textoennegrita"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T5_48z_pulley (1).stp&lt;1&gt;</w:t>
                  </w:r>
                </w:p>
                <w:p w14:paraId="56E60A77" w14:textId="42E6228F" w:rsidR="00FC5015" w:rsidRPr="0044448A" w:rsidRDefault="00FC5015" w:rsidP="003A2326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22C5C3C" w14:textId="28863B09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Sólido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468F9EA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Masa:0.0934422 kg</w:t>
                  </w:r>
                </w:p>
                <w:p w14:paraId="26948DDE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Volumen:8.73292e-05 m^3</w:t>
                  </w:r>
                </w:p>
                <w:p w14:paraId="7927D516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Densidad:1,070 kg/m^3</w:t>
                  </w:r>
                </w:p>
                <w:p w14:paraId="4B31928E" w14:textId="77777777" w:rsid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  <w:t>Peso:0.915734 N</w:t>
                  </w:r>
                </w:p>
                <w:p w14:paraId="0ADB3DF2" w14:textId="08269512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3D43DE7" w14:textId="77777777" w:rsid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  <w:t>D:\Nuevas Descargas\Mecanum_Wheels_3687287\files\SolidWorks\T5_48z_pulley (1).SLDPRT</w:t>
                  </w:r>
                </w:p>
                <w:p w14:paraId="17E41FB8" w14:textId="3057B3CA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Oct  2 18:32:54 2023</w:t>
                  </w:r>
                </w:p>
              </w:tc>
            </w:tr>
            <w:tr w:rsidR="00FC5015" w14:paraId="48189D4D" w14:textId="77777777" w:rsidTr="003A232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1FE1660" w14:textId="28A2C9F5" w:rsidR="00FC5015" w:rsidRDefault="00FC5015" w:rsidP="003A2326">
                  <w:pPr>
                    <w:jc w:val="center"/>
                    <w:rPr>
                      <w:rStyle w:val="Textoennegrita"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Saliente-Extruir1</w:t>
                  </w:r>
                </w:p>
                <w:p w14:paraId="4BAD2BBA" w14:textId="095EECC9" w:rsidR="00FC5015" w:rsidRPr="0044448A" w:rsidRDefault="00FC5015" w:rsidP="003A2326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19AE9B03" wp14:editId="1CCAC21F">
                        <wp:extent cx="1562735" cy="820420"/>
                        <wp:effectExtent l="0" t="0" r="0" b="0"/>
                        <wp:docPr id="1170534194" name="Imagen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70534194" name="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204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D736A04" w14:textId="60F4DCFB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Sólido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D6559F5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Masa:0.00189085 kg</w:t>
                  </w:r>
                </w:p>
                <w:p w14:paraId="0E78B5FB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Volumen:1.76715e-06 m^3</w:t>
                  </w:r>
                </w:p>
                <w:p w14:paraId="7C54F3CD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Densidad:1,070 kg/m^3</w:t>
                  </w:r>
                </w:p>
                <w:p w14:paraId="1997EB6D" w14:textId="77777777" w:rsid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  <w:t>Peso:0.0185303 N</w:t>
                  </w:r>
                </w:p>
                <w:p w14:paraId="5FB7076C" w14:textId="6219F9FB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D19062C" w14:textId="77777777" w:rsid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  <w:t>D:\Nuevas Descargas\Mecanum_Wheels_3687287\files\SolidWorks\Varilla Roller 2.SLDPRT</w:t>
                  </w:r>
                </w:p>
                <w:p w14:paraId="0BA4B0A0" w14:textId="040E8E85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Oct  2 18:40:12 2023</w:t>
                  </w:r>
                </w:p>
              </w:tc>
            </w:tr>
            <w:tr w:rsidR="00FC5015" w14:paraId="548945C2" w14:textId="77777777" w:rsidTr="003A232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3576F22" w14:textId="72942150" w:rsidR="00FC5015" w:rsidRDefault="00FC5015" w:rsidP="003A2326">
                  <w:pPr>
                    <w:jc w:val="center"/>
                    <w:rPr>
                      <w:rStyle w:val="Textoennegrita"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Saliente-Extruir1</w:t>
                  </w:r>
                </w:p>
                <w:p w14:paraId="7C4F5539" w14:textId="7C5FD3E1" w:rsidR="00FC5015" w:rsidRPr="0044448A" w:rsidRDefault="00FC5015" w:rsidP="003A2326">
                  <w:pPr>
                    <w:jc w:val="center"/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035058BA" wp14:editId="1FCD29D6">
                        <wp:extent cx="1562735" cy="820420"/>
                        <wp:effectExtent l="0" t="0" r="0" b="0"/>
                        <wp:docPr id="1765135883" name="Imagen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65135883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204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A855EE0" w14:textId="1B274BA9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lastRenderedPageBreak/>
                    <w:t>Sólido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7858183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Masa:0.00189085 kg</w:t>
                  </w:r>
                </w:p>
                <w:p w14:paraId="799E064B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Volumen:1.76715e-06 m^3</w:t>
                  </w:r>
                </w:p>
                <w:p w14:paraId="2BC04071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Densidad:1,070 kg/m^3</w:t>
                  </w:r>
                </w:p>
                <w:p w14:paraId="683C5782" w14:textId="77777777" w:rsid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  <w:t>Peso:0.0185303 N</w:t>
                  </w:r>
                </w:p>
                <w:p w14:paraId="399571E5" w14:textId="0974FDE1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F98A1AD" w14:textId="77777777" w:rsid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  <w:t>D:\Nuevas Descargas\Mecanum_Wheels_3687287\files\SolidWorks\Varilla Roller 2.SLDPRT</w:t>
                  </w:r>
                </w:p>
                <w:p w14:paraId="353F32B6" w14:textId="6D7F14B4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lastRenderedPageBreak/>
                    <w:t>Oct  2 18:40:12 2023</w:t>
                  </w:r>
                </w:p>
              </w:tc>
            </w:tr>
            <w:tr w:rsidR="00FC5015" w14:paraId="35142865" w14:textId="77777777" w:rsidTr="003A232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14614EB" w14:textId="09BCC075" w:rsidR="00FC5015" w:rsidRDefault="00FC5015" w:rsidP="003A2326">
                  <w:pPr>
                    <w:jc w:val="center"/>
                    <w:rPr>
                      <w:rStyle w:val="Textoennegrita"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lastRenderedPageBreak/>
                    <w:t>Saliente-Extruir1</w:t>
                  </w:r>
                </w:p>
                <w:p w14:paraId="689D555C" w14:textId="5CB57EC6" w:rsidR="00FC5015" w:rsidRPr="0044448A" w:rsidRDefault="00FC5015" w:rsidP="003A2326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39CD4EEB" wp14:editId="0377A3A2">
                        <wp:extent cx="1562735" cy="820420"/>
                        <wp:effectExtent l="0" t="0" r="0" b="0"/>
                        <wp:docPr id="1317808657" name="Imagen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17808657" name="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204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6E08A07" w14:textId="323B8E56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Sólido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F27F7E6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Masa:0.00189085 kg</w:t>
                  </w:r>
                </w:p>
                <w:p w14:paraId="4D5FA64B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Volumen:1.76715e-06 m^3</w:t>
                  </w:r>
                </w:p>
                <w:p w14:paraId="3CA2BD05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Densidad:1,070 kg/m^3</w:t>
                  </w:r>
                </w:p>
                <w:p w14:paraId="379A9E86" w14:textId="77777777" w:rsid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  <w:t>Peso:0.0185303 N</w:t>
                  </w:r>
                </w:p>
                <w:p w14:paraId="1F1C260E" w14:textId="4A3A3F49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970763F" w14:textId="77777777" w:rsid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  <w:t>D:\Nuevas Descargas\Mecanum_Wheels_3687287\files\SolidWorks\Varilla Roller 2.SLDPRT</w:t>
                  </w:r>
                </w:p>
                <w:p w14:paraId="15ECB623" w14:textId="1A7547C0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Oct  2 18:40:12 2023</w:t>
                  </w:r>
                </w:p>
              </w:tc>
            </w:tr>
            <w:tr w:rsidR="00FC5015" w14:paraId="56DA48CF" w14:textId="77777777" w:rsidTr="003A232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15E6FB3" w14:textId="6929195A" w:rsidR="00FC5015" w:rsidRDefault="00FC5015" w:rsidP="003A2326">
                  <w:pPr>
                    <w:jc w:val="center"/>
                    <w:rPr>
                      <w:rStyle w:val="Textoennegrita"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Saliente-Extruir1</w:t>
                  </w:r>
                </w:p>
                <w:p w14:paraId="7EF00B07" w14:textId="01000B2F" w:rsidR="00FC5015" w:rsidRPr="0044448A" w:rsidRDefault="00FC5015" w:rsidP="003A2326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79B9AF76" wp14:editId="6D1616DA">
                        <wp:extent cx="1562735" cy="820420"/>
                        <wp:effectExtent l="0" t="0" r="0" b="0"/>
                        <wp:docPr id="79020317" name="Imagen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9020317" name="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204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9E4060D" w14:textId="712C7F05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Sólido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DA6A040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Masa:0.00189085 kg</w:t>
                  </w:r>
                </w:p>
                <w:p w14:paraId="23416D69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Volumen:1.76715e-06 m^3</w:t>
                  </w:r>
                </w:p>
                <w:p w14:paraId="7BADCEB9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Densidad:1,070 kg/m^3</w:t>
                  </w:r>
                </w:p>
                <w:p w14:paraId="23467CC1" w14:textId="77777777" w:rsid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  <w:t>Peso:0.0185303 N</w:t>
                  </w:r>
                </w:p>
                <w:p w14:paraId="1BC8F9F7" w14:textId="55E091CE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763DE6E" w14:textId="77777777" w:rsid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  <w:t>D:\Nuevas Descargas\Mecanum_Wheels_3687287\files\SolidWorks\Varilla Roller 2.SLDPRT</w:t>
                  </w:r>
                </w:p>
                <w:p w14:paraId="082A3906" w14:textId="7D590995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Oct  2 18:40:12 2023</w:t>
                  </w:r>
                </w:p>
              </w:tc>
            </w:tr>
            <w:tr w:rsidR="00FC5015" w14:paraId="4402AA9B" w14:textId="77777777" w:rsidTr="003A232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F281ECB" w14:textId="64BC5118" w:rsidR="00FC5015" w:rsidRDefault="00FC5015" w:rsidP="003A2326">
                  <w:pPr>
                    <w:jc w:val="center"/>
                    <w:rPr>
                      <w:rStyle w:val="Textoennegrita"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Saliente-Extruir1</w:t>
                  </w:r>
                </w:p>
                <w:p w14:paraId="11321350" w14:textId="5278B3A7" w:rsidR="00FC5015" w:rsidRPr="0044448A" w:rsidRDefault="00FC5015" w:rsidP="003A2326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7B90FBBC" wp14:editId="4E45F6B3">
                        <wp:extent cx="1562735" cy="820420"/>
                        <wp:effectExtent l="0" t="0" r="0" b="0"/>
                        <wp:docPr id="1878496107" name="Imagen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78496107" name=""/>
                                <pic:cNvPicPr/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204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91B9511" w14:textId="71CCAA4E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Sólido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22D64AF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Masa:0.00189085 kg</w:t>
                  </w:r>
                </w:p>
                <w:p w14:paraId="6CC87A73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Volumen:1.76715e-06 m^3</w:t>
                  </w:r>
                </w:p>
                <w:p w14:paraId="606D0A54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Densidad:1,070 kg/m^3</w:t>
                  </w:r>
                </w:p>
                <w:p w14:paraId="6A3E2D74" w14:textId="77777777" w:rsid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  <w:t>Peso:0.0185303 N</w:t>
                  </w:r>
                </w:p>
                <w:p w14:paraId="42327F13" w14:textId="52322EE7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ED86FA7" w14:textId="77777777" w:rsid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  <w:t>D:\Nuevas Descargas\Mecanum_Wheels_3687287\files\SolidWorks\Varilla Roller 2.SLDPRT</w:t>
                  </w:r>
                </w:p>
                <w:p w14:paraId="2641C3D6" w14:textId="10403A7B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Oct  2 18:40:12 2023</w:t>
                  </w:r>
                </w:p>
              </w:tc>
            </w:tr>
            <w:tr w:rsidR="00FC5015" w14:paraId="07A9E760" w14:textId="77777777" w:rsidTr="003A232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557C930" w14:textId="4B6CEFCC" w:rsidR="00FC5015" w:rsidRDefault="00FC5015" w:rsidP="003A2326">
                  <w:pPr>
                    <w:jc w:val="center"/>
                    <w:rPr>
                      <w:rStyle w:val="Textoennegrita"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Saliente-Extruir1</w:t>
                  </w:r>
                </w:p>
                <w:p w14:paraId="03CDF7DB" w14:textId="0E8AF000" w:rsidR="00FC5015" w:rsidRPr="0044448A" w:rsidRDefault="00FC5015" w:rsidP="003A2326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0325E727" wp14:editId="4CB4C713">
                        <wp:extent cx="1562735" cy="820420"/>
                        <wp:effectExtent l="0" t="0" r="0" b="0"/>
                        <wp:docPr id="1063308185" name="Imagen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63308185" name="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204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FAA2FA1" w14:textId="6520DBED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Sólido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92ACE91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Masa:0.00189085 kg</w:t>
                  </w:r>
                </w:p>
                <w:p w14:paraId="7B8A4B62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Volumen:1.76715e-06 m^3</w:t>
                  </w:r>
                </w:p>
                <w:p w14:paraId="1DB24BF6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Densidad:1,070 kg/m^3</w:t>
                  </w:r>
                </w:p>
                <w:p w14:paraId="4342D117" w14:textId="77777777" w:rsid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  <w:t>Peso:0.0185303 N</w:t>
                  </w:r>
                </w:p>
                <w:p w14:paraId="0EF1E744" w14:textId="5C18ECD7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85B79EA" w14:textId="77777777" w:rsid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  <w:t>D:\Nuevas Descargas\Mecanum_Wheels_3687287\files\SolidWorks\Varilla Roller 2.SLDPRT</w:t>
                  </w:r>
                </w:p>
                <w:p w14:paraId="7141E2E2" w14:textId="686104B6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Oct  2 18:40:12 2023</w:t>
                  </w:r>
                </w:p>
              </w:tc>
            </w:tr>
            <w:tr w:rsidR="00FC5015" w14:paraId="4DC647F0" w14:textId="77777777" w:rsidTr="003A232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C1DF750" w14:textId="4461F3EB" w:rsidR="00FC5015" w:rsidRDefault="00FC5015" w:rsidP="003A2326">
                  <w:pPr>
                    <w:jc w:val="center"/>
                    <w:rPr>
                      <w:rStyle w:val="Textoennegrita"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Saliente-Extruir1</w:t>
                  </w:r>
                </w:p>
                <w:p w14:paraId="44A57CB2" w14:textId="7FBEB0A3" w:rsidR="00FC5015" w:rsidRPr="0044448A" w:rsidRDefault="00FC5015" w:rsidP="003A2326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518B576C" wp14:editId="02B3F46E">
                        <wp:extent cx="1562735" cy="820420"/>
                        <wp:effectExtent l="0" t="0" r="0" b="0"/>
                        <wp:docPr id="2124592605" name="Imagen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24592605" name=""/>
                                <pic:cNvPicPr/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204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BADA131" w14:textId="6AE1927D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Sólido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F1A7278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Masa:0.00126056 kg</w:t>
                  </w:r>
                </w:p>
                <w:p w14:paraId="48B9D88C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Volumen:1.1781e-06 m^3</w:t>
                  </w:r>
                </w:p>
                <w:p w14:paraId="73E46E55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Densidad:1,070 kg/m^3</w:t>
                  </w:r>
                </w:p>
                <w:p w14:paraId="79810FF6" w14:textId="77777777" w:rsid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  <w:t>Peso:0.0123535 N</w:t>
                  </w:r>
                </w:p>
                <w:p w14:paraId="6F0D972F" w14:textId="1D69A8E5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DAC9B9B" w14:textId="77777777" w:rsid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  <w:t>D:\Nuevas Descargas\Mecanum_Wheels_3687287\files\SolidWorks\Varilla Roller 3.SLDPRT</w:t>
                  </w:r>
                </w:p>
                <w:p w14:paraId="776DE3BA" w14:textId="31DA4B52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Oct  2 18:36:16 2023</w:t>
                  </w:r>
                </w:p>
              </w:tc>
            </w:tr>
            <w:tr w:rsidR="00FC5015" w14:paraId="5DEFC5A5" w14:textId="77777777" w:rsidTr="003A232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AC29548" w14:textId="54465C70" w:rsidR="00FC5015" w:rsidRDefault="00FC5015" w:rsidP="003A2326">
                  <w:pPr>
                    <w:jc w:val="center"/>
                    <w:rPr>
                      <w:rStyle w:val="Textoennegrita"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Saliente-Extruir1</w:t>
                  </w:r>
                </w:p>
                <w:p w14:paraId="25E5D5DB" w14:textId="546D3ADD" w:rsidR="00FC5015" w:rsidRPr="0044448A" w:rsidRDefault="00FC5015" w:rsidP="003A2326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7D780387" wp14:editId="43893B47">
                        <wp:extent cx="1562735" cy="820420"/>
                        <wp:effectExtent l="0" t="0" r="0" b="0"/>
                        <wp:docPr id="1254731892" name="Imagen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54731892" name=""/>
                                <pic:cNvPicPr/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204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D49FF35" w14:textId="1C8E1D8B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Sólido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E1F22AD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Masa:0.00126056 kg</w:t>
                  </w:r>
                </w:p>
                <w:p w14:paraId="4553097A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Volumen:1.1781e-06 m^3</w:t>
                  </w:r>
                </w:p>
                <w:p w14:paraId="098FC730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Densidad:1,070 kg/m^3</w:t>
                  </w:r>
                </w:p>
                <w:p w14:paraId="067D30C5" w14:textId="77777777" w:rsid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  <w:t>Peso:0.0123535 N</w:t>
                  </w:r>
                </w:p>
                <w:p w14:paraId="1AD08D7E" w14:textId="6BD932C2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D0B8AC2" w14:textId="77777777" w:rsid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  <w:t>D:\Nuevas Descargas\Mecanum_Wheels_3687287\files\SolidWorks\Varilla Roller 3.SLDPRT</w:t>
                  </w:r>
                </w:p>
                <w:p w14:paraId="4DD0CA5A" w14:textId="6ED71714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Oct  2 18:36:16 2023</w:t>
                  </w:r>
                </w:p>
              </w:tc>
            </w:tr>
            <w:tr w:rsidR="00FC5015" w14:paraId="4C87B8BB" w14:textId="77777777" w:rsidTr="003A232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27E3ACF" w14:textId="0F654A84" w:rsidR="00FC5015" w:rsidRDefault="00FC5015" w:rsidP="003A2326">
                  <w:pPr>
                    <w:jc w:val="center"/>
                    <w:rPr>
                      <w:rStyle w:val="Textoennegrita"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Saliente-Extruir1</w:t>
                  </w:r>
                </w:p>
                <w:p w14:paraId="4FA2F84E" w14:textId="1E3652C7" w:rsidR="00FC5015" w:rsidRPr="0044448A" w:rsidRDefault="00FC5015" w:rsidP="003A2326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25126DE4" wp14:editId="547C6706">
                        <wp:extent cx="1562735" cy="820420"/>
                        <wp:effectExtent l="0" t="0" r="0" b="0"/>
                        <wp:docPr id="1531253988" name="Imagen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31253988" name=""/>
                                <pic:cNvPicPr/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204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A1CB1C3" w14:textId="5FCA6ECC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Sólido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4E2F527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Masa:0.00126056 kg</w:t>
                  </w:r>
                </w:p>
                <w:p w14:paraId="188AB790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Volumen:1.1781e-06 m^3</w:t>
                  </w:r>
                </w:p>
                <w:p w14:paraId="4704E757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Densidad:1,070 kg/m^3</w:t>
                  </w:r>
                </w:p>
                <w:p w14:paraId="03291948" w14:textId="77777777" w:rsid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  <w:t>Peso:0.0123535 N</w:t>
                  </w:r>
                </w:p>
                <w:p w14:paraId="79DC4F1E" w14:textId="222BBE1D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8706855" w14:textId="77777777" w:rsid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  <w:t>D:\Nuevas Descargas\Mecanum_Wheels_3687287\files\SolidWorks\Varilla Roller 3.SLDPRT</w:t>
                  </w:r>
                </w:p>
                <w:p w14:paraId="13D42478" w14:textId="4B5F4B3C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Oct  2 18:36:16 2023</w:t>
                  </w:r>
                </w:p>
              </w:tc>
            </w:tr>
            <w:tr w:rsidR="00FC5015" w14:paraId="4ABE1FB0" w14:textId="77777777" w:rsidTr="003A232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DC6AD10" w14:textId="449928EA" w:rsidR="00FC5015" w:rsidRDefault="00FC5015" w:rsidP="003A2326">
                  <w:pPr>
                    <w:jc w:val="center"/>
                    <w:rPr>
                      <w:rStyle w:val="Textoennegrita"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Saliente-Extruir1</w:t>
                  </w:r>
                </w:p>
                <w:p w14:paraId="19E9EB19" w14:textId="2930607A" w:rsidR="00FC5015" w:rsidRPr="0044448A" w:rsidRDefault="00FC5015" w:rsidP="003A2326">
                  <w:pPr>
                    <w:jc w:val="center"/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3FF1EEFA" wp14:editId="5F5B814E">
                        <wp:extent cx="1562735" cy="820420"/>
                        <wp:effectExtent l="0" t="0" r="0" b="0"/>
                        <wp:docPr id="1524692394" name="Imagen 1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24692394" name=""/>
                                <pic:cNvPicPr/>
                              </pic:nvPicPr>
                              <pic:blipFill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204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DECDEF8" w14:textId="5D481574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lastRenderedPageBreak/>
                    <w:t>Sólido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2F21715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Masa:0.00126056 kg</w:t>
                  </w:r>
                </w:p>
                <w:p w14:paraId="31D4F66B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Volumen:1.1781e-06 m^3</w:t>
                  </w:r>
                </w:p>
                <w:p w14:paraId="1D84ABA7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Densidad:1,070 kg/m^3</w:t>
                  </w:r>
                </w:p>
                <w:p w14:paraId="462B0DD8" w14:textId="77777777" w:rsid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  <w:lastRenderedPageBreak/>
                    <w:t>Peso:0.0123535 N</w:t>
                  </w:r>
                </w:p>
                <w:p w14:paraId="4332B579" w14:textId="05B9DB9F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D483C29" w14:textId="77777777" w:rsid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  <w:lastRenderedPageBreak/>
                    <w:t>D:\Nuevas Descargas\Mecanum_Wheels_3687287\files\SolidW</w:t>
                  </w:r>
                  <w:r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  <w:lastRenderedPageBreak/>
                    <w:t>orks\Varilla Roller 3.SLDPRT</w:t>
                  </w:r>
                </w:p>
                <w:p w14:paraId="0B68B395" w14:textId="7738A80A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Oct  2 18:36:16 2023</w:t>
                  </w:r>
                </w:p>
              </w:tc>
            </w:tr>
            <w:tr w:rsidR="00FC5015" w14:paraId="0ED542B2" w14:textId="77777777" w:rsidTr="003A232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AD2847E" w14:textId="3376A6A7" w:rsidR="00FC5015" w:rsidRDefault="00FC5015" w:rsidP="003A2326">
                  <w:pPr>
                    <w:jc w:val="center"/>
                    <w:rPr>
                      <w:rStyle w:val="Textoennegrita"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lastRenderedPageBreak/>
                    <w:t>Saliente-Extruir1</w:t>
                  </w:r>
                </w:p>
                <w:p w14:paraId="7931C2A4" w14:textId="7A9DE342" w:rsidR="00FC5015" w:rsidRPr="0044448A" w:rsidRDefault="00FC5015" w:rsidP="003A2326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16245C3B" wp14:editId="3CF6B3C6">
                        <wp:extent cx="1562735" cy="820420"/>
                        <wp:effectExtent l="0" t="0" r="0" b="0"/>
                        <wp:docPr id="1937512953" name="Imagen 1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37512953" name=""/>
                                <pic:cNvPicPr/>
                              </pic:nvPicPr>
                              <pic:blipFill>
                                <a:blip r:embed="rId2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204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5050AF0" w14:textId="6DFF1AC2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Sólido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37F1127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Masa:0.00126056 kg</w:t>
                  </w:r>
                </w:p>
                <w:p w14:paraId="23225215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Volumen:1.1781e-06 m^3</w:t>
                  </w:r>
                </w:p>
                <w:p w14:paraId="6961BC7B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Densidad:1,070 kg/m^3</w:t>
                  </w:r>
                </w:p>
                <w:p w14:paraId="46740ACC" w14:textId="77777777" w:rsid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  <w:t>Peso:0.0123535 N</w:t>
                  </w:r>
                </w:p>
                <w:p w14:paraId="2D814852" w14:textId="6588A6CE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DA4C022" w14:textId="77777777" w:rsid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  <w:t>D:\Nuevas Descargas\Mecanum_Wheels_3687287\files\SolidWorks\Varilla Roller 3.SLDPRT</w:t>
                  </w:r>
                </w:p>
                <w:p w14:paraId="53C02EEE" w14:textId="246BA23C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Oct  2 18:36:16 2023</w:t>
                  </w:r>
                </w:p>
              </w:tc>
            </w:tr>
            <w:tr w:rsidR="00FC5015" w14:paraId="5D195B10" w14:textId="77777777" w:rsidTr="003A232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66C5F29" w14:textId="487E2D36" w:rsidR="00FC5015" w:rsidRDefault="00FC5015" w:rsidP="003A2326">
                  <w:pPr>
                    <w:jc w:val="center"/>
                    <w:rPr>
                      <w:rStyle w:val="Textoennegrita"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Saliente-Extruir1</w:t>
                  </w:r>
                </w:p>
                <w:p w14:paraId="268B8016" w14:textId="1B62435F" w:rsidR="00FC5015" w:rsidRPr="0044448A" w:rsidRDefault="00FC5015" w:rsidP="003A2326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23BF4E1C" wp14:editId="52CA7BA8">
                        <wp:extent cx="1562735" cy="820420"/>
                        <wp:effectExtent l="0" t="0" r="0" b="0"/>
                        <wp:docPr id="879823434" name="Imagen 1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79823434" name=""/>
                                <pic:cNvPicPr/>
                              </pic:nvPicPr>
                              <pic:blipFill>
                                <a:blip r:embed="rId2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204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0BD9DD0" w14:textId="31268F0F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Sólido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ED45759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Masa:0.00126056 kg</w:t>
                  </w:r>
                </w:p>
                <w:p w14:paraId="3340A6FE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Volumen:1.1781e-06 m^3</w:t>
                  </w:r>
                </w:p>
                <w:p w14:paraId="5C4391BA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Densidad:1,070 kg/m^3</w:t>
                  </w:r>
                </w:p>
                <w:p w14:paraId="05C563D7" w14:textId="77777777" w:rsid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  <w:t>Peso:0.0123535 N</w:t>
                  </w:r>
                </w:p>
                <w:p w14:paraId="155C1BE4" w14:textId="273A61C4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4E2008B" w14:textId="77777777" w:rsid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  <w:t>D:\Nuevas Descargas\Mecanum_Wheels_3687287\files\SolidWorks\Varilla Roller 3.SLDPRT</w:t>
                  </w:r>
                </w:p>
                <w:p w14:paraId="09A6BFD1" w14:textId="4D3BB77A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Oct  2 18:36:16 2023</w:t>
                  </w:r>
                </w:p>
              </w:tc>
            </w:tr>
            <w:tr w:rsidR="00FC5015" w14:paraId="01C42299" w14:textId="77777777" w:rsidTr="003A232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0C7601C" w14:textId="4EBCB669" w:rsidR="00FC5015" w:rsidRDefault="00FC5015" w:rsidP="003A2326">
                  <w:pPr>
                    <w:jc w:val="center"/>
                    <w:rPr>
                      <w:rStyle w:val="Textoennegrita"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Saliente-Extruir1</w:t>
                  </w:r>
                </w:p>
                <w:p w14:paraId="6BBEF034" w14:textId="43CB0C04" w:rsidR="00FC5015" w:rsidRPr="0044448A" w:rsidRDefault="00FC5015" w:rsidP="003A2326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5F98DFED" wp14:editId="292385A3">
                        <wp:extent cx="1562735" cy="820420"/>
                        <wp:effectExtent l="0" t="0" r="0" b="0"/>
                        <wp:docPr id="1873332406" name="Imagen 1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73332406" name=""/>
                                <pic:cNvPicPr/>
                              </pic:nvPicPr>
                              <pic:blipFill>
                                <a:blip r:embed="rId2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204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711F986" w14:textId="2027A8A3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Sólido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28EE002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Masa:0.00210094 kg</w:t>
                  </w:r>
                </w:p>
                <w:p w14:paraId="51434D07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Volumen:1.9635e-06 m^3</w:t>
                  </w:r>
                </w:p>
                <w:p w14:paraId="6F8C6951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Densidad:1,070 kg/m^3</w:t>
                  </w:r>
                </w:p>
                <w:p w14:paraId="3F81F0C2" w14:textId="77777777" w:rsid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  <w:t>Peso:0.0205892 N</w:t>
                  </w:r>
                </w:p>
                <w:p w14:paraId="279E3C42" w14:textId="78B12915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8463D3E" w14:textId="77777777" w:rsid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  <w:t>D:\Nuevas Descargas\Mecanum_Wheels_3687287\files\SolidWorks\Varilla Roller.SLDPRT</w:t>
                  </w:r>
                </w:p>
                <w:p w14:paraId="7C7A7AC0" w14:textId="09A82521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Oct  2 18:26:20 2023</w:t>
                  </w:r>
                </w:p>
              </w:tc>
            </w:tr>
            <w:tr w:rsidR="00FC5015" w14:paraId="0FA0BD29" w14:textId="77777777" w:rsidTr="003A232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C6FEB06" w14:textId="28ED47AA" w:rsidR="00FC5015" w:rsidRDefault="00FC5015" w:rsidP="003A2326">
                  <w:pPr>
                    <w:jc w:val="center"/>
                    <w:rPr>
                      <w:rStyle w:val="Textoennegrita"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Saliente-Extruir1</w:t>
                  </w:r>
                </w:p>
                <w:p w14:paraId="4C981BCC" w14:textId="377A2988" w:rsidR="00FC5015" w:rsidRPr="0044448A" w:rsidRDefault="00FC5015" w:rsidP="003A2326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64981D79" wp14:editId="1A116A30">
                        <wp:extent cx="1562735" cy="820420"/>
                        <wp:effectExtent l="0" t="0" r="0" b="0"/>
                        <wp:docPr id="2125138354" name="Imagen 1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25138354" name=""/>
                                <pic:cNvPicPr/>
                              </pic:nvPicPr>
                              <pic:blipFill>
                                <a:blip r:embed="rId2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204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26F510E" w14:textId="6CE6959F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Sólido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4B8147A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Masa:0.00210094 kg</w:t>
                  </w:r>
                </w:p>
                <w:p w14:paraId="1855EBA0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Volumen:1.9635e-06 m^3</w:t>
                  </w:r>
                </w:p>
                <w:p w14:paraId="4A91A52A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Densidad:1,070 kg/m^3</w:t>
                  </w:r>
                </w:p>
                <w:p w14:paraId="78B9B737" w14:textId="77777777" w:rsid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  <w:t>Peso:0.0205892 N</w:t>
                  </w:r>
                </w:p>
                <w:p w14:paraId="038547CD" w14:textId="507A23BC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0E06523" w14:textId="77777777" w:rsid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  <w:t>D:\Nuevas Descargas\Mecanum_Wheels_3687287\files\SolidWorks\Varilla Roller.SLDPRT</w:t>
                  </w:r>
                </w:p>
                <w:p w14:paraId="2B20426B" w14:textId="4B94C103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Oct  2 18:26:20 2023</w:t>
                  </w:r>
                </w:p>
              </w:tc>
            </w:tr>
            <w:tr w:rsidR="00FC5015" w14:paraId="08F4A557" w14:textId="77777777" w:rsidTr="003A232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4857E43" w14:textId="672A0C50" w:rsidR="00FC5015" w:rsidRDefault="00FC5015" w:rsidP="003A2326">
                  <w:pPr>
                    <w:jc w:val="center"/>
                    <w:rPr>
                      <w:rStyle w:val="Textoennegrita"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Saliente-Extruir1</w:t>
                  </w:r>
                </w:p>
                <w:p w14:paraId="3049A08D" w14:textId="5D9A6442" w:rsidR="00FC5015" w:rsidRPr="0044448A" w:rsidRDefault="00FC5015" w:rsidP="003A2326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07051591" wp14:editId="2F5990B6">
                        <wp:extent cx="1562735" cy="820420"/>
                        <wp:effectExtent l="0" t="0" r="0" b="0"/>
                        <wp:docPr id="727462808" name="Imagen 1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27462808" name=""/>
                                <pic:cNvPicPr/>
                              </pic:nvPicPr>
                              <pic:blipFill>
                                <a:blip r:embed="rId2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204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3A11901" w14:textId="27A3D6DC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Sólido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D61E8B1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Masa:0.00210094 kg</w:t>
                  </w:r>
                </w:p>
                <w:p w14:paraId="3FD90081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Volumen:1.9635e-06 m^3</w:t>
                  </w:r>
                </w:p>
                <w:p w14:paraId="1332DF62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Densidad:1,070 kg/m^3</w:t>
                  </w:r>
                </w:p>
                <w:p w14:paraId="0AAFEEC2" w14:textId="77777777" w:rsid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  <w:t>Peso:0.0205892 N</w:t>
                  </w:r>
                </w:p>
                <w:p w14:paraId="2648FA0B" w14:textId="21B07CC9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3CCC815" w14:textId="77777777" w:rsid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  <w:t>D:\Nuevas Descargas\Mecanum_Wheels_3687287\files\SolidWorks\Varilla Roller.SLDPRT</w:t>
                  </w:r>
                </w:p>
                <w:p w14:paraId="58AD3C71" w14:textId="32249C74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Oct  2 18:26:20 2023</w:t>
                  </w:r>
                </w:p>
              </w:tc>
            </w:tr>
            <w:tr w:rsidR="00FC5015" w14:paraId="7BA0B5DD" w14:textId="77777777" w:rsidTr="003A232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C77B427" w14:textId="4BF7AA7A" w:rsidR="00FC5015" w:rsidRDefault="00FC5015" w:rsidP="003A2326">
                  <w:pPr>
                    <w:jc w:val="center"/>
                    <w:rPr>
                      <w:rStyle w:val="Textoennegrita"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Saliente-Extruir1</w:t>
                  </w:r>
                </w:p>
                <w:p w14:paraId="074702D4" w14:textId="36D03323" w:rsidR="00FC5015" w:rsidRPr="0044448A" w:rsidRDefault="00FC5015" w:rsidP="003A2326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6C46A46C" wp14:editId="1386A44B">
                        <wp:extent cx="1562735" cy="820420"/>
                        <wp:effectExtent l="0" t="0" r="0" b="0"/>
                        <wp:docPr id="542826560" name="Imagen 2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42826560" name=""/>
                                <pic:cNvPicPr/>
                              </pic:nvPicPr>
                              <pic:blipFill>
                                <a:blip r:embed="rId2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204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A443D81" w14:textId="69FA1854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Sólido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31B1C17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Masa:0.00210094 kg</w:t>
                  </w:r>
                </w:p>
                <w:p w14:paraId="02C42D46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Volumen:1.9635e-06 m^3</w:t>
                  </w:r>
                </w:p>
                <w:p w14:paraId="751C7C0F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Densidad:1,070 kg/m^3</w:t>
                  </w:r>
                </w:p>
                <w:p w14:paraId="32747185" w14:textId="77777777" w:rsid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  <w:t>Peso:0.0205892 N</w:t>
                  </w:r>
                </w:p>
                <w:p w14:paraId="36F86A6F" w14:textId="60D04F06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3781EA5" w14:textId="77777777" w:rsid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  <w:t>D:\Nuevas Descargas\Mecanum_Wheels_3687287\files\SolidWorks\Varilla Roller.SLDPRT</w:t>
                  </w:r>
                </w:p>
                <w:p w14:paraId="731805BA" w14:textId="023C6567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Oct  2 18:26:20 2023</w:t>
                  </w:r>
                </w:p>
              </w:tc>
            </w:tr>
            <w:tr w:rsidR="00FC5015" w14:paraId="6D8D505C" w14:textId="77777777" w:rsidTr="003A232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F6DE4E1" w14:textId="47E5B970" w:rsidR="00FC5015" w:rsidRDefault="00FC5015" w:rsidP="003A2326">
                  <w:pPr>
                    <w:jc w:val="center"/>
                    <w:rPr>
                      <w:rStyle w:val="Textoennegrita"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Saliente-Extruir1</w:t>
                  </w:r>
                </w:p>
                <w:p w14:paraId="15F286D9" w14:textId="5F42BC5B" w:rsidR="00FC5015" w:rsidRPr="0044448A" w:rsidRDefault="00FC5015" w:rsidP="003A2326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1E40D6E9" wp14:editId="1B79322D">
                        <wp:extent cx="1562735" cy="820420"/>
                        <wp:effectExtent l="0" t="0" r="0" b="0"/>
                        <wp:docPr id="516924761" name="Imagen 2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16924761" name=""/>
                                <pic:cNvPicPr/>
                              </pic:nvPicPr>
                              <pic:blipFill>
                                <a:blip r:embed="rId2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204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42BF705" w14:textId="70B2F2E4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Sólido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8FFC711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Masa:0.00210094 kg</w:t>
                  </w:r>
                </w:p>
                <w:p w14:paraId="227D3DB4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Volumen:1.9635e-06 m^3</w:t>
                  </w:r>
                </w:p>
                <w:p w14:paraId="6DFB4396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Densidad:1,070 kg/m^3</w:t>
                  </w:r>
                </w:p>
                <w:p w14:paraId="13022A1F" w14:textId="77777777" w:rsid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  <w:t>Peso:0.0205892 N</w:t>
                  </w:r>
                </w:p>
                <w:p w14:paraId="75B03987" w14:textId="5B5CD271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44ED8EA" w14:textId="77777777" w:rsid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  <w:t>D:\Nuevas Descargas\Mecanum_Wheels_3687287\files\SolidWorks\Varilla Roller.SLDPRT</w:t>
                  </w:r>
                </w:p>
                <w:p w14:paraId="049BF186" w14:textId="2FE4433A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Oct  2 18:26:20 2023</w:t>
                  </w:r>
                </w:p>
              </w:tc>
            </w:tr>
            <w:tr w:rsidR="00FC5015" w14:paraId="763751C8" w14:textId="77777777" w:rsidTr="003A232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150B97A" w14:textId="42136003" w:rsidR="00FC5015" w:rsidRDefault="00FC5015" w:rsidP="003A2326">
                  <w:pPr>
                    <w:jc w:val="center"/>
                    <w:rPr>
                      <w:rStyle w:val="Textoennegrita"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Saliente-Extruir1</w:t>
                  </w:r>
                </w:p>
                <w:p w14:paraId="70E8786D" w14:textId="67EB7C45" w:rsidR="00FC5015" w:rsidRPr="0044448A" w:rsidRDefault="00FC5015" w:rsidP="003A2326">
                  <w:pPr>
                    <w:jc w:val="center"/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500B4B24" wp14:editId="2005D997">
                        <wp:extent cx="1562735" cy="820420"/>
                        <wp:effectExtent l="0" t="0" r="0" b="0"/>
                        <wp:docPr id="788117262" name="Imagen 2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88117262" name=""/>
                                <pic:cNvPicPr/>
                              </pic:nvPicPr>
                              <pic:blipFill>
                                <a:blip r:embed="rId2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204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160D826" w14:textId="344A1BD4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lastRenderedPageBreak/>
                    <w:t>Sólido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27860F1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Masa:0.00210094 kg</w:t>
                  </w:r>
                </w:p>
                <w:p w14:paraId="7F605B0E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Volumen:1.9635e-06 m^3</w:t>
                  </w:r>
                </w:p>
                <w:p w14:paraId="399BDF8F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Densidad:1,070 kg/m^3</w:t>
                  </w:r>
                </w:p>
                <w:p w14:paraId="3D1F99B4" w14:textId="77777777" w:rsid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  <w:lastRenderedPageBreak/>
                    <w:t>Peso:0.0205892 N</w:t>
                  </w:r>
                </w:p>
                <w:p w14:paraId="1B50E8AC" w14:textId="2BDC4A6A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E606EC5" w14:textId="77777777" w:rsid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  <w:lastRenderedPageBreak/>
                    <w:t>D:\Nuevas Descargas\Mecanum_Whe</w:t>
                  </w:r>
                  <w:r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  <w:lastRenderedPageBreak/>
                    <w:t>els_3687287\files\SolidWorks\Varilla Roller.SLDPRT</w:t>
                  </w:r>
                </w:p>
                <w:p w14:paraId="09FAD12D" w14:textId="748649DD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Oct  2 18:26:20 2023</w:t>
                  </w:r>
                </w:p>
              </w:tc>
            </w:tr>
            <w:tr w:rsidR="00FC5015" w14:paraId="5057F3E8" w14:textId="77777777" w:rsidTr="003A232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3496CD4" w14:textId="25AAC73F" w:rsidR="00FC5015" w:rsidRDefault="00FC5015" w:rsidP="003A2326">
                  <w:pPr>
                    <w:jc w:val="center"/>
                    <w:rPr>
                      <w:rStyle w:val="Textoennegrita"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lastRenderedPageBreak/>
                    <w:t>Saliente-Extruir1</w:t>
                  </w:r>
                </w:p>
                <w:p w14:paraId="72E0CE90" w14:textId="5855E767" w:rsidR="00FC5015" w:rsidRPr="0044448A" w:rsidRDefault="00FC5015" w:rsidP="003A2326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729B51C7" wp14:editId="75FA57C3">
                        <wp:extent cx="1562735" cy="820420"/>
                        <wp:effectExtent l="0" t="0" r="0" b="0"/>
                        <wp:docPr id="1956606570" name="Imagen 2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56606570" name=""/>
                                <pic:cNvPicPr/>
                              </pic:nvPicPr>
                              <pic:blipFill>
                                <a:blip r:embed="rId2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204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5616A71" w14:textId="5EEBF885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Sólido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B1D5C54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Masa:0.00210094 kg</w:t>
                  </w:r>
                </w:p>
                <w:p w14:paraId="72C699B0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Volumen:1.9635e-06 m^3</w:t>
                  </w:r>
                </w:p>
                <w:p w14:paraId="32EB0A31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Densidad:1,070 kg/m^3</w:t>
                  </w:r>
                </w:p>
                <w:p w14:paraId="645E1266" w14:textId="77777777" w:rsid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  <w:t>Peso:0.0205892 N</w:t>
                  </w:r>
                </w:p>
                <w:p w14:paraId="753D3BE7" w14:textId="7DF2BD88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8284FA1" w14:textId="77777777" w:rsid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  <w:t>D:\Nuevas Descargas\Mecanum_Wheels_3687287\files\SolidWorks\Varilla Roller.SLDPRT</w:t>
                  </w:r>
                </w:p>
                <w:p w14:paraId="492FF85D" w14:textId="5D838AA2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Oct  2 18:26:20 2023</w:t>
                  </w:r>
                </w:p>
              </w:tc>
            </w:tr>
            <w:tr w:rsidR="00FC5015" w14:paraId="73A1368E" w14:textId="77777777" w:rsidTr="003A232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934E93D" w14:textId="19CF497C" w:rsidR="00FC5015" w:rsidRDefault="00FC5015" w:rsidP="003A2326">
                  <w:pPr>
                    <w:jc w:val="center"/>
                    <w:rPr>
                      <w:rStyle w:val="Textoennegrita"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Saliente-Extruir1</w:t>
                  </w:r>
                </w:p>
                <w:p w14:paraId="5DE4C0D2" w14:textId="5E60305C" w:rsidR="00FC5015" w:rsidRPr="0044448A" w:rsidRDefault="00FC5015" w:rsidP="003A2326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2B2C1882" wp14:editId="324757A6">
                        <wp:extent cx="1562735" cy="820420"/>
                        <wp:effectExtent l="0" t="0" r="0" b="0"/>
                        <wp:docPr id="9881939" name="Imagen 2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881939" name=""/>
                                <pic:cNvPicPr/>
                              </pic:nvPicPr>
                              <pic:blipFill>
                                <a:blip r:embed="rId3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204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BC61534" w14:textId="6148B784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Sólido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4D220BE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Masa:0.00210094 kg</w:t>
                  </w:r>
                </w:p>
                <w:p w14:paraId="5CEE09D9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Volumen:1.9635e-06 m^3</w:t>
                  </w:r>
                </w:p>
                <w:p w14:paraId="24644986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Densidad:1,070 kg/m^3</w:t>
                  </w:r>
                </w:p>
                <w:p w14:paraId="6B7DF8F6" w14:textId="77777777" w:rsid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  <w:t>Peso:0.0205892 N</w:t>
                  </w:r>
                </w:p>
                <w:p w14:paraId="6928285B" w14:textId="3665691B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C72F0BA" w14:textId="77777777" w:rsid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  <w:t>D:\Nuevas Descargas\Mecanum_Wheels_3687287\files\SolidWorks\Varilla Roller.SLDPRT</w:t>
                  </w:r>
                </w:p>
                <w:p w14:paraId="44A11B4D" w14:textId="108A12EC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Oct  2 18:26:20 2023</w:t>
                  </w:r>
                </w:p>
              </w:tc>
            </w:tr>
            <w:tr w:rsidR="00FC5015" w14:paraId="1FF78648" w14:textId="77777777" w:rsidTr="003A232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AB6E0C6" w14:textId="0400B6EC" w:rsidR="00FC5015" w:rsidRDefault="00FC5015" w:rsidP="003A2326">
                  <w:pPr>
                    <w:jc w:val="center"/>
                    <w:rPr>
                      <w:rStyle w:val="Textoennegrita"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Saliente-Extruir1</w:t>
                  </w:r>
                </w:p>
                <w:p w14:paraId="24D9B0B9" w14:textId="462FCCE0" w:rsidR="00FC5015" w:rsidRPr="0044448A" w:rsidRDefault="00FC5015" w:rsidP="003A2326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32D37F1F" wp14:editId="311CA088">
                        <wp:extent cx="1562735" cy="820420"/>
                        <wp:effectExtent l="0" t="0" r="0" b="0"/>
                        <wp:docPr id="1752110349" name="Imagen 2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52110349" name=""/>
                                <pic:cNvPicPr/>
                              </pic:nvPicPr>
                              <pic:blipFill>
                                <a:blip r:embed="rId3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204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E5D63CD" w14:textId="12882198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Sólido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9CD15A7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Masa:0.00210094 kg</w:t>
                  </w:r>
                </w:p>
                <w:p w14:paraId="3074BE30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Volumen:1.9635e-06 m^3</w:t>
                  </w:r>
                </w:p>
                <w:p w14:paraId="671937AC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Densidad:1,070 kg/m^3</w:t>
                  </w:r>
                </w:p>
                <w:p w14:paraId="50C3A8BC" w14:textId="77777777" w:rsid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  <w:t>Peso:0.0205892 N</w:t>
                  </w:r>
                </w:p>
                <w:p w14:paraId="6FCA8AF5" w14:textId="4D79B28D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0BF4F00" w14:textId="77777777" w:rsid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  <w:t>D:\Nuevas Descargas\Mecanum_Wheels_3687287\files\SolidWorks\Varilla Roller.SLDPRT</w:t>
                  </w:r>
                </w:p>
                <w:p w14:paraId="4841D0E4" w14:textId="36467995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Oct  2 18:26:20 2023</w:t>
                  </w:r>
                </w:p>
              </w:tc>
            </w:tr>
            <w:tr w:rsidR="00FC5015" w14:paraId="285EAF7E" w14:textId="77777777" w:rsidTr="003A232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5E74E9F" w14:textId="20057B7A" w:rsidR="00FC5015" w:rsidRDefault="00FC5015" w:rsidP="003A2326">
                  <w:pPr>
                    <w:jc w:val="center"/>
                    <w:rPr>
                      <w:rStyle w:val="Textoennegrita"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Saliente-Extruir1</w:t>
                  </w:r>
                </w:p>
                <w:p w14:paraId="45C01B21" w14:textId="5D2E6FB0" w:rsidR="00FC5015" w:rsidRPr="0044448A" w:rsidRDefault="00FC5015" w:rsidP="003A2326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597F9564" wp14:editId="7E056C67">
                        <wp:extent cx="1562735" cy="820420"/>
                        <wp:effectExtent l="0" t="0" r="0" b="0"/>
                        <wp:docPr id="318046685" name="Imagen 2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18046685" name=""/>
                                <pic:cNvPicPr/>
                              </pic:nvPicPr>
                              <pic:blipFill>
                                <a:blip r:embed="rId3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204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5DD9415" w14:textId="0862D0E4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Sólido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7CDE92B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Masa:0.00210094 kg</w:t>
                  </w:r>
                </w:p>
                <w:p w14:paraId="54FA7557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Volumen:1.9635e-06 m^3</w:t>
                  </w:r>
                </w:p>
                <w:p w14:paraId="38077209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Densidad:1,070 kg/m^3</w:t>
                  </w:r>
                </w:p>
                <w:p w14:paraId="12C03006" w14:textId="77777777" w:rsid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  <w:t>Peso:0.0205892 N</w:t>
                  </w:r>
                </w:p>
                <w:p w14:paraId="5086D453" w14:textId="10AE88BB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6B40231" w14:textId="77777777" w:rsid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  <w:t>D:\Nuevas Descargas\Mecanum_Wheels_3687287\files\SolidWorks\Varilla Roller.SLDPRT</w:t>
                  </w:r>
                </w:p>
                <w:p w14:paraId="5F8C672A" w14:textId="02C4E161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Oct  2 18:26:20 2023</w:t>
                  </w:r>
                </w:p>
              </w:tc>
            </w:tr>
            <w:tr w:rsidR="00FC5015" w14:paraId="2E16EB68" w14:textId="77777777" w:rsidTr="003A232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37F4A91" w14:textId="3C7CC60B" w:rsidR="00FC5015" w:rsidRDefault="00FC5015" w:rsidP="003A2326">
                  <w:pPr>
                    <w:jc w:val="center"/>
                    <w:rPr>
                      <w:rStyle w:val="Textoennegrita"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Saliente-Extruir1</w:t>
                  </w:r>
                </w:p>
                <w:p w14:paraId="555C75B1" w14:textId="60732107" w:rsidR="00FC5015" w:rsidRPr="0044448A" w:rsidRDefault="00FC5015" w:rsidP="003A2326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3BC6E255" wp14:editId="4778BD5D">
                        <wp:extent cx="1562735" cy="820420"/>
                        <wp:effectExtent l="0" t="0" r="0" b="0"/>
                        <wp:docPr id="203368524" name="Imagen 2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3368524" name=""/>
                                <pic:cNvPicPr/>
                              </pic:nvPicPr>
                              <pic:blipFill>
                                <a:blip r:embed="rId3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204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71BD90C" w14:textId="69909D85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Sólido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66DB5F3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Masa:0.00210094 kg</w:t>
                  </w:r>
                </w:p>
                <w:p w14:paraId="6CDF7A9A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Volumen:1.9635e-06 m^3</w:t>
                  </w:r>
                </w:p>
                <w:p w14:paraId="4D029BC4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Densidad:1,070 kg/m^3</w:t>
                  </w:r>
                </w:p>
                <w:p w14:paraId="46FF780A" w14:textId="77777777" w:rsid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  <w:t>Peso:0.0205892 N</w:t>
                  </w:r>
                </w:p>
                <w:p w14:paraId="626281B7" w14:textId="781E8C76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E35D956" w14:textId="77777777" w:rsid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  <w:t>D:\Nuevas Descargas\Mecanum_Wheels_3687287\files\SolidWorks\Varilla Roller.SLDPRT</w:t>
                  </w:r>
                </w:p>
                <w:p w14:paraId="781739F2" w14:textId="72DFB6F1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Oct  2 18:26:20 2023</w:t>
                  </w:r>
                </w:p>
              </w:tc>
            </w:tr>
            <w:tr w:rsidR="00FC5015" w14:paraId="2F3A5FE9" w14:textId="77777777" w:rsidTr="003A232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051BD3D" w14:textId="6652335D" w:rsidR="00FC5015" w:rsidRDefault="00FC5015" w:rsidP="003A2326">
                  <w:pPr>
                    <w:jc w:val="center"/>
                    <w:rPr>
                      <w:rStyle w:val="Textoennegrita"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Saliente-Extruir1</w:t>
                  </w:r>
                </w:p>
                <w:p w14:paraId="1AD59971" w14:textId="66EDEB88" w:rsidR="00FC5015" w:rsidRPr="0044448A" w:rsidRDefault="00FC5015" w:rsidP="003A2326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5071A8A1" wp14:editId="23B3E584">
                        <wp:extent cx="1562735" cy="820420"/>
                        <wp:effectExtent l="0" t="0" r="0" b="0"/>
                        <wp:docPr id="1308911480" name="Imagen 2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08911480" name=""/>
                                <pic:cNvPicPr/>
                              </pic:nvPicPr>
                              <pic:blipFill>
                                <a:blip r:embed="rId3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204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F6C3415" w14:textId="041CF6D0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Sólido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5901CDB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Masa:0.00210094 kg</w:t>
                  </w:r>
                </w:p>
                <w:p w14:paraId="190C940C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Volumen:1.9635e-06 m^3</w:t>
                  </w:r>
                </w:p>
                <w:p w14:paraId="79D91319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Densidad:1,070 kg/m^3</w:t>
                  </w:r>
                </w:p>
                <w:p w14:paraId="0426FC80" w14:textId="77777777" w:rsid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  <w:t>Peso:0.0205892 N</w:t>
                  </w:r>
                </w:p>
                <w:p w14:paraId="4516CDAA" w14:textId="17BE8CA9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5EE074E" w14:textId="77777777" w:rsid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  <w:t>D:\Nuevas Descargas\Mecanum_Wheels_3687287\files\SolidWorks\Varilla Roller.SLDPRT</w:t>
                  </w:r>
                </w:p>
                <w:p w14:paraId="16DCC9E7" w14:textId="379AF7F4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Oct  2 18:26:20 2023</w:t>
                  </w:r>
                </w:p>
              </w:tc>
            </w:tr>
            <w:tr w:rsidR="00FC5015" w14:paraId="1C7BDBBA" w14:textId="77777777" w:rsidTr="003A232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D7E41F0" w14:textId="1E949E67" w:rsidR="00FC5015" w:rsidRDefault="00FC5015" w:rsidP="003A2326">
                  <w:pPr>
                    <w:jc w:val="center"/>
                    <w:rPr>
                      <w:rStyle w:val="Textoennegrita"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Wheel_print (1).stp&lt;1&gt;</w:t>
                  </w:r>
                </w:p>
                <w:p w14:paraId="1FB47B4B" w14:textId="4F272375" w:rsidR="00FC5015" w:rsidRPr="0044448A" w:rsidRDefault="00FC5015" w:rsidP="003A2326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9EA9D52" w14:textId="4147AE27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Sólido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28FF8B8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Masa:0.0516406 kg</w:t>
                  </w:r>
                </w:p>
                <w:p w14:paraId="4263ECD4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Volumen:4.82613e-05 m^3</w:t>
                  </w:r>
                </w:p>
                <w:p w14:paraId="1589DE16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Densidad:1,070.02 kg/m^3</w:t>
                  </w:r>
                </w:p>
                <w:p w14:paraId="228C2E2D" w14:textId="77777777" w:rsid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  <w:t>Peso:0.506078 N</w:t>
                  </w:r>
                </w:p>
                <w:p w14:paraId="68A25204" w14:textId="65199C40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790335A" w14:textId="77777777" w:rsid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  <w:t>D:\Nuevas Descargas\Mecanum_Wheels_3687287\files\SolidWorks\Wheel_print (1).SLDPRT</w:t>
                  </w:r>
                </w:p>
                <w:p w14:paraId="36314DA1" w14:textId="720EFF79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Oct  2 18:02:59 2023</w:t>
                  </w:r>
                </w:p>
              </w:tc>
            </w:tr>
            <w:tr w:rsidR="00FC5015" w14:paraId="11BD9ACC" w14:textId="77777777" w:rsidTr="003A232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6A937ED" w14:textId="07826301" w:rsidR="00FC5015" w:rsidRDefault="00FC5015" w:rsidP="003A2326">
                  <w:pPr>
                    <w:jc w:val="center"/>
                    <w:rPr>
                      <w:rStyle w:val="Textoennegrita"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Wheel_print (1).stp&lt;1&gt;</w:t>
                  </w:r>
                </w:p>
                <w:p w14:paraId="34D35245" w14:textId="446BC7DB" w:rsidR="00FC5015" w:rsidRPr="0044448A" w:rsidRDefault="00FC5015" w:rsidP="003A2326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A07EC5F" w14:textId="5C341D66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Sólido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4A9C0E4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Masa:0.0516406 kg</w:t>
                  </w:r>
                </w:p>
                <w:p w14:paraId="25C01912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Volumen:4.82613e-05 m^3</w:t>
                  </w:r>
                </w:p>
                <w:p w14:paraId="56823515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Densidad:1,070.02 kg/m^3</w:t>
                  </w:r>
                </w:p>
                <w:p w14:paraId="66FCFA96" w14:textId="77777777" w:rsid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  <w:lastRenderedPageBreak/>
                    <w:t>Peso:0.506078 N</w:t>
                  </w:r>
                </w:p>
                <w:p w14:paraId="0D03C10C" w14:textId="5C3B38C0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3ED91A9" w14:textId="77777777" w:rsid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  <w:lastRenderedPageBreak/>
                    <w:t>D:\Nuevas Descargas\Mecanum_Wheels_3687287\files\SolidW</w:t>
                  </w:r>
                  <w:r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  <w:lastRenderedPageBreak/>
                    <w:t>orks\Wheel_print (1).SLDPRT</w:t>
                  </w:r>
                </w:p>
                <w:p w14:paraId="6411963D" w14:textId="6BF9D8BC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Oct  2 18:02:59 2023</w:t>
                  </w:r>
                </w:p>
              </w:tc>
            </w:tr>
            <w:tr w:rsidR="00FC5015" w14:paraId="6264A3CD" w14:textId="77777777" w:rsidTr="003A232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1E84885" w14:textId="1210DA89" w:rsidR="00FC5015" w:rsidRDefault="00FC5015" w:rsidP="003A2326">
                  <w:pPr>
                    <w:jc w:val="center"/>
                    <w:rPr>
                      <w:rStyle w:val="Textoennegrita"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lastRenderedPageBreak/>
                    <w:t>Wheel_print (1).stp&lt;1&gt;</w:t>
                  </w:r>
                </w:p>
                <w:p w14:paraId="3732E9F0" w14:textId="6AFC840E" w:rsidR="00FC5015" w:rsidRPr="0044448A" w:rsidRDefault="00FC5015" w:rsidP="003A2326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7456AF0" w14:textId="2D9BBE97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Sólido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71A4ACA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Masa:0.0516406 kg</w:t>
                  </w:r>
                </w:p>
                <w:p w14:paraId="2EC005FF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Volumen:4.82613e-05 m^3</w:t>
                  </w:r>
                </w:p>
                <w:p w14:paraId="44C8B3C2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Densidad:1,070.02 kg/m^3</w:t>
                  </w:r>
                </w:p>
                <w:p w14:paraId="6ED4C80D" w14:textId="77777777" w:rsid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  <w:t>Peso:0.506078 N</w:t>
                  </w:r>
                </w:p>
                <w:p w14:paraId="7D244F5A" w14:textId="62A4FEED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4E6F119" w14:textId="77777777" w:rsid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  <w:t>D:\Nuevas Descargas\Mecanum_Wheels_3687287\files\SolidWorks\Wheel_print (1).SLDPRT</w:t>
                  </w:r>
                </w:p>
                <w:p w14:paraId="75052B8D" w14:textId="1ABC1570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Oct  2 18:02:59 2023</w:t>
                  </w:r>
                </w:p>
              </w:tc>
            </w:tr>
            <w:tr w:rsidR="00FC5015" w14:paraId="1812EACC" w14:textId="77777777" w:rsidTr="003A232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9ECD8BF" w14:textId="55696C9A" w:rsidR="00FC5015" w:rsidRDefault="00FC5015" w:rsidP="003A2326">
                  <w:pPr>
                    <w:jc w:val="center"/>
                    <w:rPr>
                      <w:rStyle w:val="Textoennegrita"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Wheel_print (1).stp&lt;1&gt;</w:t>
                  </w:r>
                </w:p>
                <w:p w14:paraId="1E43F918" w14:textId="3C8F3CDC" w:rsidR="00FC5015" w:rsidRPr="0044448A" w:rsidRDefault="00FC5015" w:rsidP="003A2326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0B7E22A" w14:textId="43EAE112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Sólido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1944253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Masa:0.0516406 kg</w:t>
                  </w:r>
                </w:p>
                <w:p w14:paraId="73CD5F48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Volumen:4.82613e-05 m^3</w:t>
                  </w:r>
                </w:p>
                <w:p w14:paraId="62D0A5A0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Densidad:1,070.02 kg/m^3</w:t>
                  </w:r>
                </w:p>
                <w:p w14:paraId="2A47A0BD" w14:textId="77777777" w:rsid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  <w:t>Peso:0.506078 N</w:t>
                  </w:r>
                </w:p>
                <w:p w14:paraId="196C33EF" w14:textId="796EC9FB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1C144F7" w14:textId="77777777" w:rsid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  <w:t>D:\Nuevas Descargas\Mecanum_Wheels_3687287\files\SolidWorks\Wheel_print (1).SLDPRT</w:t>
                  </w:r>
                </w:p>
                <w:p w14:paraId="67112705" w14:textId="2E7F849C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Oct  2 18:02:59 2023</w:t>
                  </w:r>
                </w:p>
              </w:tc>
            </w:tr>
            <w:tr w:rsidR="00FC5015" w14:paraId="08FACB46" w14:textId="77777777" w:rsidTr="003A232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8C650E1" w14:textId="0128F061" w:rsidR="00FC5015" w:rsidRDefault="00FC5015" w:rsidP="003A2326">
                  <w:pPr>
                    <w:jc w:val="center"/>
                    <w:rPr>
                      <w:rStyle w:val="Textoennegrita"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Wheel_print (1).stp&lt;1&gt;</w:t>
                  </w:r>
                </w:p>
                <w:p w14:paraId="5B198720" w14:textId="6D0F1615" w:rsidR="00FC5015" w:rsidRPr="0044448A" w:rsidRDefault="00FC5015" w:rsidP="003A2326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D61CA16" w14:textId="2E809A3A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Sólido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7EC8BCE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Masa:0.0516406 kg</w:t>
                  </w:r>
                </w:p>
                <w:p w14:paraId="49AAA2C2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Volumen:4.82613e-05 m^3</w:t>
                  </w:r>
                </w:p>
                <w:p w14:paraId="61679DAA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Densidad:1,070.02 kg/m^3</w:t>
                  </w:r>
                </w:p>
                <w:p w14:paraId="47628BB3" w14:textId="77777777" w:rsid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  <w:t>Peso:0.506078 N</w:t>
                  </w:r>
                </w:p>
                <w:p w14:paraId="2B92AAAD" w14:textId="5F186EE1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966BCA5" w14:textId="77777777" w:rsid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  <w:t>D:\Nuevas Descargas\Mecanum_Wheels_3687287\files\SolidWorks\Wheel_print (1).SLDPRT</w:t>
                  </w:r>
                </w:p>
                <w:p w14:paraId="34AA6BEA" w14:textId="155FCFD3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Oct  2 18:02:59 2023</w:t>
                  </w:r>
                </w:p>
              </w:tc>
            </w:tr>
            <w:tr w:rsidR="00FC5015" w14:paraId="3C98515F" w14:textId="77777777" w:rsidTr="003A232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854F90D" w14:textId="3B3A1F51" w:rsidR="00FC5015" w:rsidRDefault="00FC5015" w:rsidP="003A2326">
                  <w:pPr>
                    <w:jc w:val="center"/>
                    <w:rPr>
                      <w:rStyle w:val="Textoennegrita"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Wheel_print (1).stp&lt;1&gt;</w:t>
                  </w:r>
                </w:p>
                <w:p w14:paraId="0EE3192E" w14:textId="17B488E1" w:rsidR="00FC5015" w:rsidRPr="0044448A" w:rsidRDefault="00FC5015" w:rsidP="003A2326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949A8B1" w14:textId="344F5617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Sólido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3640E46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Masa:0.0516406 kg</w:t>
                  </w:r>
                </w:p>
                <w:p w14:paraId="5B67DD8F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Volumen:4.82613e-05 m^3</w:t>
                  </w:r>
                </w:p>
                <w:p w14:paraId="6459D5FB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Densidad:1,070.02 kg/m^3</w:t>
                  </w:r>
                </w:p>
                <w:p w14:paraId="067C3A51" w14:textId="77777777" w:rsid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  <w:t>Peso:0.506078 N</w:t>
                  </w:r>
                </w:p>
                <w:p w14:paraId="59D963DE" w14:textId="6572F70A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3DD605C" w14:textId="77777777" w:rsid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  <w:t>D:\Nuevas Descargas\Mecanum_Wheels_3687287\files\SolidWorks\Wheel_print (1).SLDPRT</w:t>
                  </w:r>
                </w:p>
                <w:p w14:paraId="03D92620" w14:textId="0EC68DD4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Oct  2 18:02:59 2023</w:t>
                  </w:r>
                </w:p>
              </w:tc>
            </w:tr>
            <w:tr w:rsidR="00FC5015" w14:paraId="71BEF98E" w14:textId="77777777" w:rsidTr="003A232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A7688BF" w14:textId="5BDB50A6" w:rsidR="00FC5015" w:rsidRDefault="00FC5015" w:rsidP="003A2326">
                  <w:pPr>
                    <w:jc w:val="center"/>
                    <w:rPr>
                      <w:rStyle w:val="Textoennegrita"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Wheel_print (1).stp&lt;1&gt;</w:t>
                  </w:r>
                </w:p>
                <w:p w14:paraId="7068DC0E" w14:textId="723BC0C6" w:rsidR="00FC5015" w:rsidRPr="0044448A" w:rsidRDefault="00FC5015" w:rsidP="003A2326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1CEE8AB" w14:textId="4AF53B7E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Sólido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986C83C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Masa:0.0516406 kg</w:t>
                  </w:r>
                </w:p>
                <w:p w14:paraId="57EBDA55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Volumen:4.82613e-05 m^3</w:t>
                  </w:r>
                </w:p>
                <w:p w14:paraId="0FFD13D1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Densidad:1,070.02 kg/m^3</w:t>
                  </w:r>
                </w:p>
                <w:p w14:paraId="1747BDED" w14:textId="77777777" w:rsid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  <w:t>Peso:0.506078 N</w:t>
                  </w:r>
                </w:p>
                <w:p w14:paraId="79C0AB07" w14:textId="7AEDFE75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AC0E99B" w14:textId="77777777" w:rsid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  <w:t>D:\Nuevas Descargas\Mecanum_Wheels_3687287\files\SolidWorks\Wheel_print (1).SLDPRT</w:t>
                  </w:r>
                </w:p>
                <w:p w14:paraId="6F6E339D" w14:textId="65CEC103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Oct  2 18:02:59 2023</w:t>
                  </w:r>
                </w:p>
              </w:tc>
            </w:tr>
            <w:tr w:rsidR="00FC5015" w14:paraId="2165EBDA" w14:textId="77777777" w:rsidTr="003A232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678AF9A" w14:textId="107B6EA3" w:rsidR="00FC5015" w:rsidRDefault="00FC5015" w:rsidP="003A2326">
                  <w:pPr>
                    <w:jc w:val="center"/>
                    <w:rPr>
                      <w:rStyle w:val="Textoennegrita"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Wheel_print (1).stp&lt;1&gt;</w:t>
                  </w:r>
                </w:p>
                <w:p w14:paraId="1EF579E5" w14:textId="47CF8AE6" w:rsidR="00FC5015" w:rsidRPr="0044448A" w:rsidRDefault="00FC5015" w:rsidP="003A2326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A51FC97" w14:textId="1D7AC405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Sólido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5180494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Masa:0.0516406 kg</w:t>
                  </w:r>
                </w:p>
                <w:p w14:paraId="0DF39ACC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Volumen:4.82613e-05 m^3</w:t>
                  </w:r>
                </w:p>
                <w:p w14:paraId="1B70ABC0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Densidad:1,070.02 kg/m^3</w:t>
                  </w:r>
                </w:p>
                <w:p w14:paraId="710DEC83" w14:textId="77777777" w:rsid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  <w:t>Peso:0.506078 N</w:t>
                  </w:r>
                </w:p>
                <w:p w14:paraId="465401C0" w14:textId="4C79A078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9385682" w14:textId="77777777" w:rsid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  <w:t>D:\Nuevas Descargas\Mecanum_Wheels_3687287\files\SolidWorks\Wheel_print (1).SLDPRT</w:t>
                  </w:r>
                </w:p>
                <w:p w14:paraId="1FD3F4E0" w14:textId="315BA473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Oct  2 18:02:59 2023</w:t>
                  </w:r>
                </w:p>
              </w:tc>
            </w:tr>
            <w:tr w:rsidR="00FC5015" w14:paraId="2877EBB7" w14:textId="77777777" w:rsidTr="003A232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E15BFB1" w14:textId="580811F9" w:rsidR="00FC5015" w:rsidRDefault="00FC5015" w:rsidP="003A2326">
                  <w:pPr>
                    <w:jc w:val="center"/>
                    <w:rPr>
                      <w:rStyle w:val="Textoennegrita"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Wheel_print (1).stp&lt;1&gt;</w:t>
                  </w:r>
                </w:p>
                <w:p w14:paraId="0367DDAB" w14:textId="23C0A6D9" w:rsidR="00FC5015" w:rsidRPr="0044448A" w:rsidRDefault="00FC5015" w:rsidP="003A2326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2AF9FF8" w14:textId="325E3A0A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Sólido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0D1DB37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Masa:0.0516406 kg</w:t>
                  </w:r>
                </w:p>
                <w:p w14:paraId="076F491C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Volumen:4.82613e-05 m^3</w:t>
                  </w:r>
                </w:p>
                <w:p w14:paraId="692BBCCC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Densidad:1,070.02 kg/m^3</w:t>
                  </w:r>
                </w:p>
                <w:p w14:paraId="1000F42A" w14:textId="77777777" w:rsid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  <w:t>Peso:0.506078 N</w:t>
                  </w:r>
                </w:p>
                <w:p w14:paraId="6698C56F" w14:textId="4DF6CC1B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1A58F58" w14:textId="77777777" w:rsid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  <w:t>D:\Nuevas Descargas\Mecanum_Wheels_3687287\files\SolidWorks\Wheel_print (1).SLDPRT</w:t>
                  </w:r>
                </w:p>
                <w:p w14:paraId="0DDB1316" w14:textId="077902CE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Oct  2 18:02:59 2023</w:t>
                  </w:r>
                </w:p>
              </w:tc>
            </w:tr>
            <w:tr w:rsidR="00FC5015" w14:paraId="0ECE94C8" w14:textId="77777777" w:rsidTr="003A232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B9A9237" w14:textId="1B81F3DE" w:rsidR="00FC5015" w:rsidRDefault="00FC5015" w:rsidP="003A2326">
                  <w:pPr>
                    <w:jc w:val="center"/>
                    <w:rPr>
                      <w:rStyle w:val="Textoennegrita"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Wheel_print (1).stp&lt;1&gt;</w:t>
                  </w:r>
                </w:p>
                <w:p w14:paraId="13E80D71" w14:textId="486D5886" w:rsidR="00FC5015" w:rsidRPr="0044448A" w:rsidRDefault="00FC5015" w:rsidP="003A2326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8586A23" w14:textId="25ACED29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Sólido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86F3A6F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Masa:0.0516406 kg</w:t>
                  </w:r>
                </w:p>
                <w:p w14:paraId="192F493C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Volumen:4.82613e-05 m^3</w:t>
                  </w:r>
                </w:p>
                <w:p w14:paraId="4FE2317F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Densidad:1,070.02 kg/m^3</w:t>
                  </w:r>
                </w:p>
                <w:p w14:paraId="7AA15412" w14:textId="77777777" w:rsid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  <w:t>Peso:0.506078 N</w:t>
                  </w:r>
                </w:p>
                <w:p w14:paraId="02ECA280" w14:textId="3391C78E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2018FB4" w14:textId="77777777" w:rsid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  <w:t>D:\Nuevas Descargas\Mecanum_Wheels_3687287\files\SolidWorks\Wheel_print (1).SLDPRT</w:t>
                  </w:r>
                </w:p>
                <w:p w14:paraId="4B22BD8D" w14:textId="30F2ADA8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Oct  2 18:02:59 2023</w:t>
                  </w:r>
                </w:p>
              </w:tc>
            </w:tr>
            <w:tr w:rsidR="00FC5015" w14:paraId="3DB72A94" w14:textId="77777777" w:rsidTr="003A232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62E7CDF" w14:textId="62A3703E" w:rsidR="00FC5015" w:rsidRDefault="00FC5015" w:rsidP="003A2326">
                  <w:pPr>
                    <w:jc w:val="center"/>
                    <w:rPr>
                      <w:rStyle w:val="Textoennegrita"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Wheel_print (1).stp&lt;1&gt;</w:t>
                  </w:r>
                </w:p>
                <w:p w14:paraId="60794409" w14:textId="68FCC186" w:rsidR="00FC5015" w:rsidRPr="0044448A" w:rsidRDefault="00FC5015" w:rsidP="003A2326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73402FC" w14:textId="6BC51450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Sólido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67AA9B7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Masa:0.0516406 kg</w:t>
                  </w:r>
                </w:p>
                <w:p w14:paraId="0F5D5886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Volumen:4.82613e-05 m^3</w:t>
                  </w:r>
                </w:p>
                <w:p w14:paraId="7818573D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Densidad:1,070.02 kg/m^3</w:t>
                  </w:r>
                </w:p>
                <w:p w14:paraId="694DB3AA" w14:textId="77777777" w:rsid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  <w:lastRenderedPageBreak/>
                    <w:t>Peso:0.506078 N</w:t>
                  </w:r>
                </w:p>
                <w:p w14:paraId="11633EBD" w14:textId="58D7C92D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37CCA5E" w14:textId="77777777" w:rsid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  <w:lastRenderedPageBreak/>
                    <w:t>D:\Nuevas Descargas\Mecanum_Wheels_3687287\files\SolidW</w:t>
                  </w:r>
                  <w:r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  <w:lastRenderedPageBreak/>
                    <w:t>orks\Wheel_print (1).SLDPRT</w:t>
                  </w:r>
                </w:p>
                <w:p w14:paraId="276A8D30" w14:textId="556C5595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Oct  2 18:02:59 2023</w:t>
                  </w:r>
                </w:p>
              </w:tc>
            </w:tr>
            <w:tr w:rsidR="00FC5015" w14:paraId="3E47EE33" w14:textId="77777777" w:rsidTr="003A232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6E935D3" w14:textId="2F2E8747" w:rsidR="00FC5015" w:rsidRDefault="00FC5015" w:rsidP="003A2326">
                  <w:pPr>
                    <w:jc w:val="center"/>
                    <w:rPr>
                      <w:rStyle w:val="Textoennegrita"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lastRenderedPageBreak/>
                    <w:t>Wheel_print (1).stp&lt;1&gt;</w:t>
                  </w:r>
                </w:p>
                <w:p w14:paraId="2BC2B320" w14:textId="381C2260" w:rsidR="00FC5015" w:rsidRPr="0044448A" w:rsidRDefault="00FC5015" w:rsidP="003A2326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75E9370" w14:textId="08FC33BD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Sólido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1B7E2D5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Masa:0.0516406 kg</w:t>
                  </w:r>
                </w:p>
                <w:p w14:paraId="1ABCC2E7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Volumen:4.82613e-05 m^3</w:t>
                  </w:r>
                </w:p>
                <w:p w14:paraId="1C4FEA5F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Densidad:1,070.02 kg/m^3</w:t>
                  </w:r>
                </w:p>
                <w:p w14:paraId="43976CDA" w14:textId="77777777" w:rsid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  <w:t>Peso:0.506078 N</w:t>
                  </w:r>
                </w:p>
                <w:p w14:paraId="324B0E19" w14:textId="40DEEF84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518E612" w14:textId="77777777" w:rsid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  <w:t>D:\Nuevas Descargas\Mecanum_Wheels_3687287\files\SolidWorks\Wheel_print (1).SLDPRT</w:t>
                  </w:r>
                </w:p>
                <w:p w14:paraId="0468A9D4" w14:textId="073F2852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Oct  2 18:02:59 2023</w:t>
                  </w:r>
                </w:p>
              </w:tc>
            </w:tr>
            <w:tr w:rsidR="00FC5015" w14:paraId="56576BFE" w14:textId="77777777" w:rsidTr="003A232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889FF9A" w14:textId="7669CD35" w:rsidR="00FC5015" w:rsidRDefault="00FC5015" w:rsidP="003A2326">
                  <w:pPr>
                    <w:jc w:val="center"/>
                    <w:rPr>
                      <w:rStyle w:val="Textoennegrita"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omniWheel2 (1).stp&lt;1&gt;</w:t>
                  </w:r>
                </w:p>
                <w:p w14:paraId="111FB86D" w14:textId="1CFA74DC" w:rsidR="00FC5015" w:rsidRPr="0044448A" w:rsidRDefault="00FC5015" w:rsidP="003A2326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8F2DC48" w14:textId="1361397B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Sólido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C807A07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Masa:0.544591 kg</w:t>
                  </w:r>
                </w:p>
                <w:p w14:paraId="7FDC1DAB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Volumen:0.000508963 m^3</w:t>
                  </w:r>
                </w:p>
                <w:p w14:paraId="3A0C3EB2" w14:textId="77777777" w:rsidR="00FC5015" w:rsidRP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Densidad:1,070 kg/m^3</w:t>
                  </w:r>
                </w:p>
                <w:p w14:paraId="3563A6CE" w14:textId="77777777" w:rsid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  <w:t>Peso:5.33699 N</w:t>
                  </w:r>
                </w:p>
                <w:p w14:paraId="67F96FD9" w14:textId="02CE0A09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2EB2022" w14:textId="77777777" w:rsidR="00FC5015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  <w:t>D:\Nuevas Descargas\Mecanum_Wheels_3687287\files\SolidWorks\omniWheel2 (1).SLDPRT</w:t>
                  </w:r>
                </w:p>
                <w:p w14:paraId="6744D2CA" w14:textId="713CA0F3" w:rsidR="00FC5015" w:rsidRPr="0044448A" w:rsidRDefault="00FC5015" w:rsidP="003A23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Oct  2 18:06:46 2023</w:t>
                  </w:r>
                </w:p>
              </w:tc>
            </w:tr>
            <w:tr w:rsidR="00C16188" w14:paraId="39F2F0D3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09287EB" w14:textId="32B1F660" w:rsidR="00C16188" w:rsidRDefault="00FC5015" w:rsidP="0044448A">
                  <w:pPr>
                    <w:jc w:val="center"/>
                    <w:rPr>
                      <w:rStyle w:val="Textoennegrita"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omniWheel2_B.stp&lt;1&gt;</w:t>
                  </w:r>
                </w:p>
                <w:p w14:paraId="70752220" w14:textId="3DF779FF" w:rsidR="004B3022" w:rsidRPr="0044448A" w:rsidRDefault="004B3022" w:rsidP="0044448A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8AB2B12" w14:textId="36171524" w:rsidR="00C16188" w:rsidRPr="0044448A" w:rsidRDefault="00FC5015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Sólido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D16A391" w14:textId="77777777" w:rsidR="00FC5015" w:rsidRPr="00FC5015" w:rsidRDefault="00FC5015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Masa:0.60413 kg</w:t>
                  </w:r>
                </w:p>
                <w:p w14:paraId="643827F1" w14:textId="77777777" w:rsidR="00FC5015" w:rsidRPr="00FC5015" w:rsidRDefault="00FC5015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Volumen:0.000564607 m^3</w:t>
                  </w:r>
                </w:p>
                <w:p w14:paraId="7F31BF55" w14:textId="77777777" w:rsidR="00FC5015" w:rsidRPr="00FC5015" w:rsidRDefault="00FC5015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BO"/>
                    </w:rPr>
                    <w:t>Densidad:1,070 kg/m^3</w:t>
                  </w:r>
                </w:p>
                <w:p w14:paraId="5D560523" w14:textId="77777777" w:rsidR="00FC5015" w:rsidRDefault="00FC5015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  <w:t>Peso:5.92047 N</w:t>
                  </w:r>
                </w:p>
                <w:p w14:paraId="39A03EB6" w14:textId="32861811"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6A2EE5D" w14:textId="77777777" w:rsidR="00FC5015" w:rsidRDefault="00FC5015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  <w:t>D:\Nuevas Descargas\Mecanum_Wheels_3687287\files\SolidWorks\omniWheel2_B.SLDPRT</w:t>
                  </w:r>
                </w:p>
                <w:p w14:paraId="5392988B" w14:textId="039F1D76" w:rsidR="00C16188" w:rsidRPr="0044448A" w:rsidRDefault="00FC5015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Oct  2 18:07:30 2023</w:t>
                  </w:r>
                </w:p>
              </w:tc>
            </w:tr>
          </w:tbl>
          <w:p w14:paraId="41FBFF9E" w14:textId="62EF9D43" w:rsidR="00FF408C" w:rsidRDefault="00FF408C" w:rsidP="00A96F2C"/>
        </w:tc>
      </w:tr>
    </w:tbl>
    <w:p w14:paraId="7F7A6CB5" w14:textId="77777777" w:rsidR="00FF408C" w:rsidRDefault="00FF408C" w:rsidP="00FF408C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00"/>
      </w:tblGrid>
      <w:tr w:rsidR="005E294F" w:rsidRPr="00FC5015" w14:paraId="10F785A8" w14:textId="77777777" w:rsidTr="005E294F">
        <w:tc>
          <w:tcPr>
            <w:tcW w:w="11016" w:type="dxa"/>
          </w:tcPr>
          <w:p w14:paraId="16A9525E" w14:textId="131C2ECC" w:rsidR="00B35001" w:rsidRPr="00B35001" w:rsidRDefault="00FC5015" w:rsidP="00B35001">
            <w:pPr>
              <w:pStyle w:val="Ttulo1"/>
            </w:pPr>
            <w:bookmarkStart w:id="6" w:name="_Toc147358907"/>
            <w:proofErr w:type="spellStart"/>
            <w:r>
              <w:lastRenderedPageBreak/>
              <w:t>Propiedades</w:t>
            </w:r>
            <w:proofErr w:type="spellEnd"/>
            <w:r>
              <w:t xml:space="preserve"> de </w:t>
            </w:r>
            <w:proofErr w:type="spellStart"/>
            <w:r>
              <w:t>estudio</w:t>
            </w:r>
            <w:bookmarkEnd w:id="6"/>
            <w:proofErr w:type="spellEnd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4890"/>
              <w:gridCol w:w="5648"/>
            </w:tblGrid>
            <w:tr w:rsidR="00B35001" w14:paraId="2660BF79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8C9A84D" w14:textId="06B6C099" w:rsidR="00B35001" w:rsidRDefault="00FC5015" w:rsidP="005E294F">
                  <w:r>
                    <w:t xml:space="preserve">Nombre de </w:t>
                  </w:r>
                  <w:proofErr w:type="spellStart"/>
                  <w:r>
                    <w:t>estudio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B4A8F1A" w14:textId="35032D04" w:rsidR="00B35001" w:rsidRDefault="00FC5015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proofErr w:type="spellStart"/>
                  <w:r>
                    <w:t>Análisis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estático</w:t>
                  </w:r>
                  <w:proofErr w:type="spellEnd"/>
                  <w:r>
                    <w:t xml:space="preserve"> 1</w:t>
                  </w:r>
                </w:p>
              </w:tc>
            </w:tr>
            <w:tr w:rsidR="00FC5015" w14:paraId="6CF5BA1F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C9EF368" w14:textId="29F21AD8" w:rsidR="00FC5015" w:rsidRDefault="00FC5015" w:rsidP="005E294F">
                  <w:r>
                    <w:t xml:space="preserve">Tipo de </w:t>
                  </w:r>
                  <w:proofErr w:type="spellStart"/>
                  <w:r>
                    <w:t>análisis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8ECBC04" w14:textId="47FC9361" w:rsidR="00FC5015" w:rsidRDefault="00FC5015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Análisis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estático</w:t>
                  </w:r>
                  <w:proofErr w:type="spellEnd"/>
                </w:p>
              </w:tc>
            </w:tr>
            <w:tr w:rsidR="00FC5015" w14:paraId="55CDAAC5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50F6919" w14:textId="4E1D2AB2" w:rsidR="00FC5015" w:rsidRDefault="00FC5015" w:rsidP="005E294F">
                  <w:r>
                    <w:t xml:space="preserve">Tipo de </w:t>
                  </w:r>
                  <w:proofErr w:type="spellStart"/>
                  <w:r>
                    <w:t>malla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B3FB347" w14:textId="4FFBD46B" w:rsidR="00FC5015" w:rsidRDefault="00FC5015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 xml:space="preserve">Malla </w:t>
                  </w:r>
                  <w:proofErr w:type="spellStart"/>
                  <w:r>
                    <w:t>sólida</w:t>
                  </w:r>
                  <w:proofErr w:type="spellEnd"/>
                </w:p>
              </w:tc>
            </w:tr>
            <w:tr w:rsidR="00FC5015" w14:paraId="50E4DEB4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575BE5B" w14:textId="77408524" w:rsidR="00FC5015" w:rsidRDefault="00FC5015" w:rsidP="005E294F">
                  <w:proofErr w:type="spellStart"/>
                  <w:r>
                    <w:t>Efecto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térmico</w:t>
                  </w:r>
                  <w:proofErr w:type="spellEnd"/>
                  <w:r>
                    <w:t xml:space="preserve">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114AAAF" w14:textId="0140A98C" w:rsidR="00FC5015" w:rsidRDefault="00FC5015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Activar</w:t>
                  </w:r>
                  <w:proofErr w:type="spellEnd"/>
                </w:p>
              </w:tc>
            </w:tr>
            <w:tr w:rsidR="00FC5015" w14:paraId="4B03ED16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5CA3DEE" w14:textId="70AB4A11" w:rsidR="00FC5015" w:rsidRDefault="00FC5015" w:rsidP="005E294F">
                  <w:proofErr w:type="spellStart"/>
                  <w:r>
                    <w:t>Opción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térmica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AB69F23" w14:textId="76456FA6" w:rsidR="00FC5015" w:rsidRDefault="00FC5015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proofErr w:type="spellStart"/>
                  <w:r>
                    <w:t>Incluir</w:t>
                  </w:r>
                  <w:proofErr w:type="spellEnd"/>
                  <w:r>
                    <w:t xml:space="preserve"> cargas </w:t>
                  </w:r>
                  <w:proofErr w:type="spellStart"/>
                  <w:r>
                    <w:t>térmicas</w:t>
                  </w:r>
                  <w:proofErr w:type="spellEnd"/>
                </w:p>
              </w:tc>
            </w:tr>
            <w:tr w:rsidR="00FC5015" w14:paraId="51B7226B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1CB5ED1" w14:textId="79B039B6" w:rsidR="00FC5015" w:rsidRDefault="00FC5015" w:rsidP="005E294F">
                  <w:proofErr w:type="spellStart"/>
                  <w:r>
                    <w:t>Temperatura</w:t>
                  </w:r>
                  <w:proofErr w:type="spellEnd"/>
                  <w:r>
                    <w:t xml:space="preserve"> a </w:t>
                  </w:r>
                  <w:proofErr w:type="spellStart"/>
                  <w:r>
                    <w:t>tensión</w:t>
                  </w:r>
                  <w:proofErr w:type="spellEnd"/>
                  <w:r>
                    <w:t xml:space="preserve"> cero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2012A0E" w14:textId="78A2E8F5" w:rsidR="00FC5015" w:rsidRDefault="00FC5015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298 Kelvin</w:t>
                  </w:r>
                </w:p>
              </w:tc>
            </w:tr>
            <w:tr w:rsidR="00FC5015" w14:paraId="27408E86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6D1262D" w14:textId="72A87E5F" w:rsidR="00FC5015" w:rsidRPr="00FC5015" w:rsidRDefault="00FC5015" w:rsidP="005E294F">
                  <w:pPr>
                    <w:rPr>
                      <w:lang w:val="es-BO"/>
                    </w:rPr>
                  </w:pPr>
                  <w:r w:rsidRPr="00FC5015">
                    <w:rPr>
                      <w:lang w:val="es-BO"/>
                    </w:rPr>
                    <w:t xml:space="preserve">Incluir los efectos de la presión de fluidos desde SOLIDWORKS Flow </w:t>
                  </w:r>
                  <w:proofErr w:type="spellStart"/>
                  <w:r w:rsidRPr="00FC5015">
                    <w:rPr>
                      <w:lang w:val="es-BO"/>
                    </w:rPr>
                    <w:t>Simulation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0B267B0" w14:textId="4504FE98" w:rsidR="00FC5015" w:rsidRDefault="00FC5015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proofErr w:type="spellStart"/>
                  <w:r>
                    <w:t>Desactivar</w:t>
                  </w:r>
                  <w:proofErr w:type="spellEnd"/>
                </w:p>
              </w:tc>
            </w:tr>
            <w:tr w:rsidR="00FC5015" w14:paraId="0EF4505A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4D5062C" w14:textId="4DBB541A" w:rsidR="00FC5015" w:rsidRDefault="00FC5015" w:rsidP="005E294F">
                  <w:r>
                    <w:t>Tipo de solver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B5AA18B" w14:textId="26964742" w:rsidR="00FC5015" w:rsidRDefault="00FC5015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Automático</w:t>
                  </w:r>
                  <w:proofErr w:type="spellEnd"/>
                </w:p>
              </w:tc>
            </w:tr>
            <w:tr w:rsidR="00FC5015" w14:paraId="0E38896A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BA52EED" w14:textId="29FC52F8" w:rsidR="00FC5015" w:rsidRPr="00FC5015" w:rsidRDefault="00FC5015" w:rsidP="005E294F">
                  <w:pPr>
                    <w:rPr>
                      <w:lang w:val="es-BO"/>
                    </w:rPr>
                  </w:pPr>
                  <w:r w:rsidRPr="00FC5015">
                    <w:rPr>
                      <w:lang w:val="es-BO"/>
                    </w:rPr>
                    <w:t xml:space="preserve">Efecto de </w:t>
                  </w:r>
                  <w:proofErr w:type="spellStart"/>
                  <w:r w:rsidRPr="00FC5015">
                    <w:rPr>
                      <w:lang w:val="es-BO"/>
                    </w:rPr>
                    <w:t>rigidización</w:t>
                  </w:r>
                  <w:proofErr w:type="spellEnd"/>
                  <w:r w:rsidRPr="00FC5015">
                    <w:rPr>
                      <w:lang w:val="es-BO"/>
                    </w:rPr>
                    <w:t xml:space="preserve"> por tensión (</w:t>
                  </w:r>
                  <w:proofErr w:type="spellStart"/>
                  <w:r w:rsidRPr="00FC5015">
                    <w:rPr>
                      <w:lang w:val="es-BO"/>
                    </w:rPr>
                    <w:t>Inplane</w:t>
                  </w:r>
                  <w:proofErr w:type="spellEnd"/>
                  <w:r w:rsidRPr="00FC5015">
                    <w:rPr>
                      <w:lang w:val="es-BO"/>
                    </w:rPr>
                    <w:t xml:space="preserve">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B05F298" w14:textId="5007B50E" w:rsidR="00FC5015" w:rsidRDefault="00FC5015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proofErr w:type="spellStart"/>
                  <w:r>
                    <w:t>Desactivar</w:t>
                  </w:r>
                  <w:proofErr w:type="spellEnd"/>
                </w:p>
              </w:tc>
            </w:tr>
            <w:tr w:rsidR="00FC5015" w14:paraId="72A45A53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83BF5F4" w14:textId="262A214F" w:rsidR="00FC5015" w:rsidRDefault="00FC5015" w:rsidP="005E294F">
                  <w:r>
                    <w:t xml:space="preserve">Muelle </w:t>
                  </w:r>
                  <w:proofErr w:type="spellStart"/>
                  <w:r>
                    <w:t>blando</w:t>
                  </w:r>
                  <w:proofErr w:type="spellEnd"/>
                  <w:r>
                    <w:t xml:space="preserve">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F574951" w14:textId="394C909E" w:rsidR="00FC5015" w:rsidRDefault="00FC5015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Desactivar</w:t>
                  </w:r>
                  <w:proofErr w:type="spellEnd"/>
                </w:p>
              </w:tc>
            </w:tr>
            <w:tr w:rsidR="00FC5015" w14:paraId="0C6513E1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3ED8107" w14:textId="1CB85F1B" w:rsidR="00FC5015" w:rsidRDefault="00FC5015" w:rsidP="005E294F">
                  <w:proofErr w:type="spellStart"/>
                  <w:r>
                    <w:t>Desahogo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inercial</w:t>
                  </w:r>
                  <w:proofErr w:type="spellEnd"/>
                  <w:r>
                    <w:t xml:space="preserve">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97BC5EE" w14:textId="68254368" w:rsidR="00FC5015" w:rsidRDefault="00FC5015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proofErr w:type="spellStart"/>
                  <w:r>
                    <w:t>Desactivar</w:t>
                  </w:r>
                  <w:proofErr w:type="spellEnd"/>
                </w:p>
              </w:tc>
            </w:tr>
            <w:tr w:rsidR="00FC5015" w14:paraId="7926BA0D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A544211" w14:textId="5DBC7D95" w:rsidR="00FC5015" w:rsidRPr="00FC5015" w:rsidRDefault="00FC5015" w:rsidP="005E294F">
                  <w:pPr>
                    <w:rPr>
                      <w:lang w:val="es-BO"/>
                    </w:rPr>
                  </w:pPr>
                  <w:r w:rsidRPr="00FC5015">
                    <w:rPr>
                      <w:lang w:val="es-BO"/>
                    </w:rPr>
                    <w:t>Opciones de unión rígida incompatibles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D7769E8" w14:textId="232A9685" w:rsidR="00FC5015" w:rsidRDefault="00FC5015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Automático</w:t>
                  </w:r>
                  <w:proofErr w:type="spellEnd"/>
                </w:p>
              </w:tc>
            </w:tr>
            <w:tr w:rsidR="00FC5015" w14:paraId="14D2472A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6920D3A" w14:textId="6200C589" w:rsidR="00FC5015" w:rsidRDefault="00FC5015" w:rsidP="005E294F">
                  <w:r>
                    <w:t xml:space="preserve">Gran </w:t>
                  </w:r>
                  <w:proofErr w:type="spellStart"/>
                  <w:r>
                    <w:t>desplazamiento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C124AF3" w14:textId="52A70A36" w:rsidR="00FC5015" w:rsidRDefault="00FC5015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proofErr w:type="spellStart"/>
                  <w:r>
                    <w:t>Desactivar</w:t>
                  </w:r>
                  <w:proofErr w:type="spellEnd"/>
                </w:p>
              </w:tc>
            </w:tr>
            <w:tr w:rsidR="00FC5015" w14:paraId="13F172F5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6748885" w14:textId="30D3EA23" w:rsidR="00FC5015" w:rsidRPr="00FC5015" w:rsidRDefault="00FC5015" w:rsidP="005E294F">
                  <w:pPr>
                    <w:rPr>
                      <w:lang w:val="es-BO"/>
                    </w:rPr>
                  </w:pPr>
                  <w:r w:rsidRPr="00FC5015">
                    <w:rPr>
                      <w:lang w:val="es-BO"/>
                    </w:rPr>
                    <w:t>Calcular fuerzas de cuerpo libre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FA6254B" w14:textId="4CC9FEFB" w:rsidR="00FC5015" w:rsidRDefault="00FC5015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Activar</w:t>
                  </w:r>
                  <w:proofErr w:type="spellEnd"/>
                </w:p>
              </w:tc>
            </w:tr>
            <w:tr w:rsidR="00FC5015" w14:paraId="55C10EC9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83565D6" w14:textId="6A611779" w:rsidR="00FC5015" w:rsidRDefault="00FC5015" w:rsidP="005E294F">
                  <w:proofErr w:type="spellStart"/>
                  <w:r>
                    <w:t>Fricción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39066B6" w14:textId="29CE70B9" w:rsidR="00FC5015" w:rsidRDefault="00FC5015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proofErr w:type="spellStart"/>
                  <w:r>
                    <w:t>Desactivar</w:t>
                  </w:r>
                  <w:proofErr w:type="spellEnd"/>
                </w:p>
              </w:tc>
            </w:tr>
            <w:tr w:rsidR="00FC5015" w14:paraId="2C44F762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A4CB3D0" w14:textId="6CD347CF" w:rsidR="00FC5015" w:rsidRDefault="00FC5015" w:rsidP="005E294F">
                  <w:proofErr w:type="spellStart"/>
                  <w:r>
                    <w:t>Utilizar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método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adaptativo</w:t>
                  </w:r>
                  <w:proofErr w:type="spellEnd"/>
                  <w:r>
                    <w:t xml:space="preserve">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B9B34CA" w14:textId="0076CEE8" w:rsidR="00FC5015" w:rsidRDefault="00FC5015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Desactivar</w:t>
                  </w:r>
                  <w:proofErr w:type="spellEnd"/>
                </w:p>
              </w:tc>
            </w:tr>
            <w:tr w:rsidR="00FC5015" w:rsidRPr="00FC5015" w14:paraId="20216EF3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084F6E9" w14:textId="3DAA2104" w:rsidR="00FC5015" w:rsidRDefault="00FC5015" w:rsidP="005E294F">
                  <w:proofErr w:type="spellStart"/>
                  <w:r>
                    <w:t>Carpeta</w:t>
                  </w:r>
                  <w:proofErr w:type="spellEnd"/>
                  <w:r>
                    <w:t xml:space="preserve"> de </w:t>
                  </w:r>
                  <w:proofErr w:type="spellStart"/>
                  <w:r>
                    <w:t>resultados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8012CD3" w14:textId="42C16DE5" w:rsidR="00FC5015" w:rsidRPr="00FC5015" w:rsidRDefault="00FC5015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s-BO"/>
                    </w:rPr>
                  </w:pPr>
                  <w:r w:rsidRPr="00FC5015">
                    <w:rPr>
                      <w:lang w:val="es-BO"/>
                    </w:rPr>
                    <w:t>Documento de SOLIDWORKS (D:\Nuevas Descargas\Mecanum_Wheels_3687287\files\SolidWorks)</w:t>
                  </w:r>
                </w:p>
              </w:tc>
            </w:tr>
          </w:tbl>
          <w:p w14:paraId="15845682" w14:textId="3A4654E9" w:rsidR="005E294F" w:rsidRPr="00FC5015" w:rsidRDefault="005E294F" w:rsidP="00A96F2C">
            <w:pPr>
              <w:rPr>
                <w:lang w:val="es-BO"/>
              </w:rPr>
            </w:pPr>
          </w:p>
        </w:tc>
      </w:tr>
      <w:bookmarkEnd w:id="1"/>
      <w:bookmarkEnd w:id="2"/>
      <w:bookmarkEnd w:id="3"/>
    </w:tbl>
    <w:p w14:paraId="02CF3C00" w14:textId="77777777" w:rsidR="00F33129" w:rsidRPr="00FC5015" w:rsidRDefault="00F33129">
      <w:pPr>
        <w:rPr>
          <w:lang w:val="es-BO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00"/>
      </w:tblGrid>
      <w:tr w:rsidR="00F33129" w14:paraId="077A913A" w14:textId="77777777" w:rsidTr="00E80CD9">
        <w:tc>
          <w:tcPr>
            <w:tcW w:w="11016" w:type="dxa"/>
          </w:tcPr>
          <w:p w14:paraId="633D87CA" w14:textId="6ADEF973" w:rsidR="00F33129" w:rsidRPr="00B35001" w:rsidRDefault="00FC5015" w:rsidP="000A7C6B">
            <w:pPr>
              <w:pStyle w:val="Ttulo1"/>
            </w:pPr>
            <w:bookmarkStart w:id="7" w:name="_Toc147358908"/>
            <w:proofErr w:type="spellStart"/>
            <w:r>
              <w:t>Unidades</w:t>
            </w:r>
            <w:bookmarkEnd w:id="7"/>
            <w:proofErr w:type="spellEnd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301"/>
              <w:gridCol w:w="5237"/>
            </w:tblGrid>
            <w:tr w:rsidR="00F33129" w14:paraId="0D0F47CA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A8F4EA4" w14:textId="3F498558" w:rsidR="00F33129" w:rsidRDefault="00FC5015" w:rsidP="000A7C6B">
                  <w:r>
                    <w:t xml:space="preserve">Sistema de </w:t>
                  </w:r>
                  <w:proofErr w:type="spellStart"/>
                  <w:r>
                    <w:t>unidades</w:t>
                  </w:r>
                  <w:proofErr w:type="spellEnd"/>
                  <w:r>
                    <w:t>: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6C8B687" w14:textId="01AB425A" w:rsidR="00F33129" w:rsidRDefault="00FC501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proofErr w:type="spellStart"/>
                  <w:r>
                    <w:t>Métrico</w:t>
                  </w:r>
                  <w:proofErr w:type="spellEnd"/>
                  <w:r>
                    <w:t xml:space="preserve"> (MKS)</w:t>
                  </w:r>
                </w:p>
              </w:tc>
            </w:tr>
            <w:tr w:rsidR="00FC5015" w14:paraId="279E6D6B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851494B" w14:textId="03D85952" w:rsidR="00FC5015" w:rsidRDefault="00FC5015" w:rsidP="000A7C6B">
                  <w:proofErr w:type="spellStart"/>
                  <w:r>
                    <w:t>Longitud</w:t>
                  </w:r>
                  <w:proofErr w:type="spellEnd"/>
                  <w:r>
                    <w:t>/</w:t>
                  </w:r>
                  <w:proofErr w:type="spellStart"/>
                  <w:r>
                    <w:t>Desplazamiento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17599E9" w14:textId="1DE76227" w:rsidR="00FC5015" w:rsidRDefault="00FC5015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mm</w:t>
                  </w:r>
                </w:p>
              </w:tc>
            </w:tr>
            <w:tr w:rsidR="00FC5015" w14:paraId="0FD47620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D3561EA" w14:textId="64C471A1" w:rsidR="00FC5015" w:rsidRDefault="00FC5015" w:rsidP="000A7C6B">
                  <w:proofErr w:type="spellStart"/>
                  <w:r>
                    <w:t>Temperatura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3FA2E70" w14:textId="5F481CAE" w:rsidR="00FC5015" w:rsidRDefault="00FC501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Kelvin</w:t>
                  </w:r>
                </w:p>
              </w:tc>
            </w:tr>
            <w:tr w:rsidR="00FC5015" w14:paraId="3DE9BDE3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E804A2E" w14:textId="4B268BE0" w:rsidR="00FC5015" w:rsidRDefault="00FC5015" w:rsidP="000A7C6B">
                  <w:proofErr w:type="spellStart"/>
                  <w:r>
                    <w:t>Velocidad</w:t>
                  </w:r>
                  <w:proofErr w:type="spellEnd"/>
                  <w:r>
                    <w:t xml:space="preserve"> angular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AAA9A2F" w14:textId="20D0E51F" w:rsidR="00FC5015" w:rsidRDefault="00FC5015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Rad/seg</w:t>
                  </w:r>
                </w:p>
              </w:tc>
            </w:tr>
            <w:tr w:rsidR="00FC5015" w14:paraId="17FD685D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04C78E2" w14:textId="6F996CFB" w:rsidR="00FC5015" w:rsidRDefault="00FC5015" w:rsidP="000A7C6B">
                  <w:proofErr w:type="spellStart"/>
                  <w:r>
                    <w:t>Presión</w:t>
                  </w:r>
                  <w:proofErr w:type="spellEnd"/>
                  <w:r>
                    <w:t>/</w:t>
                  </w:r>
                  <w:proofErr w:type="spellStart"/>
                  <w:r>
                    <w:t>Tensión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0C67182" w14:textId="6BF6D809" w:rsidR="00FC5015" w:rsidRDefault="00FC501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N/m^2</w:t>
                  </w:r>
                </w:p>
              </w:tc>
            </w:tr>
          </w:tbl>
          <w:p w14:paraId="0A1CA1DF" w14:textId="4F5978B8" w:rsidR="00F33129" w:rsidRDefault="00F33129" w:rsidP="000A7C6B"/>
        </w:tc>
      </w:tr>
    </w:tbl>
    <w:p w14:paraId="04220DCE" w14:textId="77777777" w:rsidR="00E80CD9" w:rsidRDefault="00E80CD9" w:rsidP="00076F1F"/>
    <w:tbl>
      <w:tblPr>
        <w:tblStyle w:val="Tablaconcuadrcula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:rsidRPr="00FC5015" w14:paraId="4D818DD4" w14:textId="77777777" w:rsidTr="005273D5">
        <w:trPr>
          <w:trHeight w:val="4158"/>
        </w:trPr>
        <w:tc>
          <w:tcPr>
            <w:tcW w:w="11136" w:type="dxa"/>
          </w:tcPr>
          <w:p w14:paraId="29784000" w14:textId="5DD4C6CD" w:rsidR="00E80CD9" w:rsidRPr="00AC3438" w:rsidRDefault="00FC5015" w:rsidP="000A7C6B">
            <w:pPr>
              <w:pStyle w:val="Ttulo1"/>
            </w:pPr>
            <w:bookmarkStart w:id="8" w:name="_Toc243733144"/>
            <w:bookmarkStart w:id="9" w:name="_Toc245020112"/>
            <w:bookmarkStart w:id="10" w:name="_Toc245020144"/>
            <w:bookmarkStart w:id="11" w:name="_Toc147358909"/>
            <w:proofErr w:type="spellStart"/>
            <w:r>
              <w:lastRenderedPageBreak/>
              <w:t>Propiedades</w:t>
            </w:r>
            <w:proofErr w:type="spellEnd"/>
            <w:r>
              <w:t xml:space="preserve"> de material</w:t>
            </w:r>
            <w:bookmarkEnd w:id="11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741"/>
              <w:gridCol w:w="2892"/>
            </w:tblGrid>
            <w:tr w:rsidR="00E80CD9" w:rsidRPr="000841BF" w14:paraId="0AF7F24C" w14:textId="77777777" w:rsidTr="00955A9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53C0144" w14:textId="71C74157" w:rsidR="00E80CD9" w:rsidRPr="003E6C57" w:rsidRDefault="00FC5015" w:rsidP="000A7C6B">
                  <w:pPr>
                    <w:jc w:val="center"/>
                    <w:rPr>
                      <w:rStyle w:val="Textoennegrita"/>
                      <w:b/>
                      <w:color w:val="auto"/>
                    </w:rPr>
                  </w:pPr>
                  <w:proofErr w:type="spellStart"/>
                  <w:r>
                    <w:rPr>
                      <w:rStyle w:val="Textoennegrita"/>
                      <w:b/>
                      <w:color w:val="auto"/>
                    </w:rPr>
                    <w:t>Referencia</w:t>
                  </w:r>
                  <w:proofErr w:type="spellEnd"/>
                  <w:r>
                    <w:rPr>
                      <w:rStyle w:val="Textoennegrita"/>
                      <w:b/>
                      <w:color w:val="auto"/>
                    </w:rPr>
                    <w:t xml:space="preserve"> de </w:t>
                  </w:r>
                  <w:proofErr w:type="spellStart"/>
                  <w:r>
                    <w:rPr>
                      <w:rStyle w:val="Textoennegrita"/>
                      <w:b/>
                      <w:color w:val="auto"/>
                    </w:rPr>
                    <w:t>modelo</w:t>
                  </w:r>
                  <w:proofErr w:type="spellEnd"/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A094932" w14:textId="3C473456" w:rsidR="00E80CD9" w:rsidRPr="003E6C57" w:rsidRDefault="00FC5015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color w:val="auto"/>
                    </w:rPr>
                  </w:pPr>
                  <w:proofErr w:type="spellStart"/>
                  <w:r>
                    <w:rPr>
                      <w:rStyle w:val="Textoennegrita"/>
                      <w:b/>
                      <w:color w:val="auto"/>
                    </w:rPr>
                    <w:t>Propiedades</w:t>
                  </w:r>
                  <w:proofErr w:type="spellEnd"/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149E58D" w14:textId="73623B3A" w:rsidR="00E80CD9" w:rsidRPr="003E6C57" w:rsidRDefault="00FC5015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color w:val="auto"/>
                    </w:rPr>
                  </w:pPr>
                  <w:proofErr w:type="spellStart"/>
                  <w:r>
                    <w:rPr>
                      <w:rStyle w:val="Textoennegrita"/>
                      <w:b/>
                      <w:color w:val="auto"/>
                    </w:rPr>
                    <w:t>Componentes</w:t>
                  </w:r>
                  <w:proofErr w:type="spellEnd"/>
                </w:p>
              </w:tc>
            </w:tr>
            <w:tr w:rsidR="00E80CD9" w:rsidRPr="000841BF" w14:paraId="43AFA176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8" w:space="0" w:color="auto"/>
                  </w:tcBorders>
                  <w:vAlign w:val="center"/>
                </w:tcPr>
                <w:p w14:paraId="6516F732" w14:textId="658909C6" w:rsidR="00E80CD9" w:rsidRPr="00577134" w:rsidRDefault="00FC5015" w:rsidP="000A7C6B">
                  <w:pPr>
                    <w:jc w:val="center"/>
                    <w:rPr>
                      <w:rStyle w:val="Textoennegrita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 wp14:anchorId="5548D69B" wp14:editId="06FFF057">
                        <wp:extent cx="1904365" cy="999490"/>
                        <wp:effectExtent l="0" t="0" r="635" b="0"/>
                        <wp:docPr id="118843204" name="Imagen 2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8843204" name=""/>
                                <pic:cNvPicPr/>
                              </pic:nvPicPr>
                              <pic:blipFill>
                                <a:blip r:embed="rId3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9994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8" w:space="0" w:color="auto"/>
                  </w:tcBorders>
                </w:tcPr>
                <w:tbl>
                  <w:tblPr>
                    <w:tblStyle w:val="Cuadrculamedia1-nfasis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14:paraId="2179248C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D16173D" w14:textId="6FD67DE3" w:rsidR="00E80CD9" w:rsidRPr="00BE6656" w:rsidRDefault="00FC5015" w:rsidP="000A7C6B">
                        <w:pPr>
                          <w:jc w:val="right"/>
                          <w:rPr>
                            <w:rStyle w:val="Textoennegrita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/>
                            <w:sz w:val="20"/>
                            <w:szCs w:val="20"/>
                          </w:rPr>
                          <w:t>Nombre</w:t>
                        </w:r>
                        <w:r w:rsidR="00E80CD9" w:rsidRPr="00BE6656">
                          <w:rPr>
                            <w:rStyle w:val="Textoennegrita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38647B2" w14:textId="5EBB5686" w:rsidR="00E80CD9" w:rsidRPr="00BE6656" w:rsidRDefault="00FC5015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  <w:t>ABS PC</w:t>
                        </w:r>
                      </w:p>
                    </w:tc>
                  </w:tr>
                  <w:tr w:rsidR="00FC5015" w:rsidRPr="00577134" w14:paraId="1FB33FC8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FB2C15B" w14:textId="3AA2AE87" w:rsidR="00FC5015" w:rsidRDefault="00FC5015" w:rsidP="000A7C6B">
                        <w:pPr>
                          <w:jc w:val="right"/>
                          <w:rPr>
                            <w:rStyle w:val="Textoennegrita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/>
                            <w:sz w:val="20"/>
                            <w:szCs w:val="20"/>
                          </w:rPr>
                          <w:t xml:space="preserve">Tipo de </w:t>
                        </w:r>
                        <w:proofErr w:type="spellStart"/>
                        <w:r>
                          <w:rPr>
                            <w:rStyle w:val="Textoennegrita"/>
                            <w:b/>
                            <w:sz w:val="20"/>
                            <w:szCs w:val="20"/>
                          </w:rPr>
                          <w:t>modelo</w:t>
                        </w:r>
                        <w:proofErr w:type="spellEnd"/>
                        <w:r>
                          <w:rPr>
                            <w:rStyle w:val="Textoennegrita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7B0AB96" w14:textId="0E0E46D7" w:rsidR="00FC5015" w:rsidRDefault="00FC5015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  <w:t>Isotrópico</w:t>
                        </w:r>
                        <w:proofErr w:type="spellEnd"/>
                        <w:r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  <w:t>elástico</w:t>
                        </w:r>
                        <w:proofErr w:type="spellEnd"/>
                        <w:r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  <w:t xml:space="preserve"> lineal</w:t>
                        </w:r>
                      </w:p>
                    </w:tc>
                  </w:tr>
                  <w:tr w:rsidR="00FC5015" w:rsidRPr="00577134" w14:paraId="61A4E306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5225710" w14:textId="0DA643E9" w:rsidR="00FC5015" w:rsidRDefault="00FC5015" w:rsidP="000A7C6B">
                        <w:pPr>
                          <w:jc w:val="right"/>
                          <w:rPr>
                            <w:rStyle w:val="Textoennegrita"/>
                            <w:b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Textoennegrita"/>
                            <w:b/>
                            <w:sz w:val="20"/>
                            <w:szCs w:val="20"/>
                          </w:rPr>
                          <w:t>Criterio</w:t>
                        </w:r>
                        <w:proofErr w:type="spellEnd"/>
                        <w:r>
                          <w:rPr>
                            <w:rStyle w:val="Textoennegrita"/>
                            <w:b/>
                            <w:sz w:val="20"/>
                            <w:szCs w:val="20"/>
                          </w:rPr>
                          <w:t xml:space="preserve"> de error </w:t>
                        </w:r>
                        <w:proofErr w:type="spellStart"/>
                        <w:r>
                          <w:rPr>
                            <w:rStyle w:val="Textoennegrita"/>
                            <w:b/>
                            <w:sz w:val="20"/>
                            <w:szCs w:val="20"/>
                          </w:rPr>
                          <w:t>predeterminado</w:t>
                        </w:r>
                        <w:proofErr w:type="spellEnd"/>
                        <w:r>
                          <w:rPr>
                            <w:rStyle w:val="Textoennegrita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172F16D" w14:textId="3E87F63F" w:rsidR="00FC5015" w:rsidRDefault="00FC5015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  <w:t>Desconocido</w:t>
                        </w:r>
                        <w:proofErr w:type="spellEnd"/>
                      </w:p>
                    </w:tc>
                  </w:tr>
                  <w:tr w:rsidR="00FC5015" w:rsidRPr="00577134" w14:paraId="53045E96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45AF03F" w14:textId="69AD93BB" w:rsidR="00FC5015" w:rsidRDefault="00FC5015" w:rsidP="000A7C6B">
                        <w:pPr>
                          <w:jc w:val="right"/>
                          <w:rPr>
                            <w:rStyle w:val="Textoennegrita"/>
                            <w:b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Textoennegrita"/>
                            <w:b/>
                            <w:sz w:val="20"/>
                            <w:szCs w:val="20"/>
                          </w:rPr>
                          <w:t>Límite</w:t>
                        </w:r>
                        <w:proofErr w:type="spellEnd"/>
                        <w:r>
                          <w:rPr>
                            <w:rStyle w:val="Textoennegrita"/>
                            <w:b/>
                            <w:sz w:val="20"/>
                            <w:szCs w:val="20"/>
                          </w:rPr>
                          <w:t xml:space="preserve"> de </w:t>
                        </w:r>
                        <w:proofErr w:type="spellStart"/>
                        <w:r>
                          <w:rPr>
                            <w:rStyle w:val="Textoennegrita"/>
                            <w:b/>
                            <w:sz w:val="20"/>
                            <w:szCs w:val="20"/>
                          </w:rPr>
                          <w:t>tracción</w:t>
                        </w:r>
                        <w:proofErr w:type="spellEnd"/>
                        <w:r>
                          <w:rPr>
                            <w:rStyle w:val="Textoennegrita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FBF9001" w14:textId="430954B6" w:rsidR="00FC5015" w:rsidRDefault="00FC5015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  <w:t>4e+07 N/m^2</w:t>
                        </w:r>
                      </w:p>
                    </w:tc>
                  </w:tr>
                  <w:tr w:rsidR="00FC5015" w:rsidRPr="00577134" w14:paraId="37CC7EE8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74A932E" w14:textId="3B2D6E50" w:rsidR="00FC5015" w:rsidRDefault="00FC5015" w:rsidP="000A7C6B">
                        <w:pPr>
                          <w:jc w:val="right"/>
                          <w:rPr>
                            <w:rStyle w:val="Textoennegrita"/>
                            <w:b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Textoennegrita"/>
                            <w:b/>
                            <w:sz w:val="20"/>
                            <w:szCs w:val="20"/>
                          </w:rPr>
                          <w:t>Módulo</w:t>
                        </w:r>
                        <w:proofErr w:type="spellEnd"/>
                        <w:r>
                          <w:rPr>
                            <w:rStyle w:val="Textoennegrita"/>
                            <w:b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Textoennegrita"/>
                            <w:b/>
                            <w:sz w:val="20"/>
                            <w:szCs w:val="20"/>
                          </w:rPr>
                          <w:t>elástico</w:t>
                        </w:r>
                        <w:proofErr w:type="spellEnd"/>
                        <w:r>
                          <w:rPr>
                            <w:rStyle w:val="Textoennegrita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2FD3AFB" w14:textId="58EDB958" w:rsidR="00FC5015" w:rsidRDefault="00FC5015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  <w:t>2.41e+09 N/m^2</w:t>
                        </w:r>
                      </w:p>
                    </w:tc>
                  </w:tr>
                  <w:tr w:rsidR="00FC5015" w:rsidRPr="00577134" w14:paraId="6FBC1447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47DEF31" w14:textId="1D62D27E" w:rsidR="00FC5015" w:rsidRDefault="00FC5015" w:rsidP="000A7C6B">
                        <w:pPr>
                          <w:jc w:val="right"/>
                          <w:rPr>
                            <w:rStyle w:val="Textoennegrita"/>
                            <w:b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Textoennegrita"/>
                            <w:b/>
                            <w:sz w:val="20"/>
                            <w:szCs w:val="20"/>
                          </w:rPr>
                          <w:t>Coeficiente</w:t>
                        </w:r>
                        <w:proofErr w:type="spellEnd"/>
                        <w:r>
                          <w:rPr>
                            <w:rStyle w:val="Textoennegrita"/>
                            <w:b/>
                            <w:sz w:val="20"/>
                            <w:szCs w:val="20"/>
                          </w:rPr>
                          <w:t xml:space="preserve"> de Poisson: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E4DF4FA" w14:textId="7331F86C" w:rsidR="00FC5015" w:rsidRDefault="00FC5015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  <w:t xml:space="preserve">0.3897  </w:t>
                        </w:r>
                      </w:p>
                    </w:tc>
                  </w:tr>
                  <w:tr w:rsidR="00FC5015" w:rsidRPr="00577134" w14:paraId="2CCB143A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27F9BB8" w14:textId="05D3B823" w:rsidR="00FC5015" w:rsidRDefault="00FC5015" w:rsidP="000A7C6B">
                        <w:pPr>
                          <w:jc w:val="right"/>
                          <w:rPr>
                            <w:rStyle w:val="Textoennegrita"/>
                            <w:b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Textoennegrita"/>
                            <w:b/>
                            <w:sz w:val="20"/>
                            <w:szCs w:val="20"/>
                          </w:rPr>
                          <w:t>Densidad</w:t>
                        </w:r>
                        <w:proofErr w:type="spellEnd"/>
                        <w:r>
                          <w:rPr>
                            <w:rStyle w:val="Textoennegrita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485D1B6" w14:textId="264BB9A2" w:rsidR="00FC5015" w:rsidRDefault="00FC5015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  <w:t>1,070 kg/m^3</w:t>
                        </w:r>
                      </w:p>
                    </w:tc>
                  </w:tr>
                  <w:tr w:rsidR="00FC5015" w:rsidRPr="00577134" w14:paraId="580B3DEA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52039BE" w14:textId="42531EC9" w:rsidR="00FC5015" w:rsidRDefault="00FC5015" w:rsidP="000A7C6B">
                        <w:pPr>
                          <w:jc w:val="right"/>
                          <w:rPr>
                            <w:rStyle w:val="Textoennegrita"/>
                            <w:b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Textoennegrita"/>
                            <w:b/>
                            <w:sz w:val="20"/>
                            <w:szCs w:val="20"/>
                          </w:rPr>
                          <w:t>Módulo</w:t>
                        </w:r>
                        <w:proofErr w:type="spellEnd"/>
                        <w:r>
                          <w:rPr>
                            <w:rStyle w:val="Textoennegrita"/>
                            <w:b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Textoennegrita"/>
                            <w:b/>
                            <w:sz w:val="20"/>
                            <w:szCs w:val="20"/>
                          </w:rPr>
                          <w:t>cortante</w:t>
                        </w:r>
                        <w:proofErr w:type="spellEnd"/>
                        <w:r>
                          <w:rPr>
                            <w:rStyle w:val="Textoennegrita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0542B3B" w14:textId="09D0EAA0" w:rsidR="00FC5015" w:rsidRDefault="00FC5015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  <w:t>8.622e+08 N/m^2</w:t>
                        </w:r>
                      </w:p>
                    </w:tc>
                  </w:tr>
                </w:tbl>
                <w:p w14:paraId="3F7BE122" w14:textId="77777777"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Textoennegrita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8" w:space="0" w:color="auto"/>
                    <w:right w:val="none" w:sz="0" w:space="0" w:color="auto"/>
                  </w:tcBorders>
                </w:tcPr>
                <w:p w14:paraId="3A7EA5BB" w14:textId="77777777" w:rsidR="00FC5015" w:rsidRPr="00FC5015" w:rsidRDefault="00FC501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Textoennegrita"/>
                      <w:b w:val="0"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 w:val="0"/>
                      <w:sz w:val="20"/>
                      <w:szCs w:val="20"/>
                      <w:lang w:val="es-BO"/>
                    </w:rPr>
                    <w:t>Sólido 1(Imported1)(6202rs-1),</w:t>
                  </w:r>
                </w:p>
                <w:p w14:paraId="13A5BEDD" w14:textId="77777777" w:rsidR="00FC5015" w:rsidRPr="00FC5015" w:rsidRDefault="00FC501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Textoennegrita"/>
                      <w:b w:val="0"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 w:val="0"/>
                      <w:sz w:val="20"/>
                      <w:szCs w:val="20"/>
                      <w:lang w:val="es-BO"/>
                    </w:rPr>
                    <w:t>Sólido 1(Imported1)(6202rs-2),</w:t>
                  </w:r>
                </w:p>
                <w:p w14:paraId="52C1B695" w14:textId="77777777" w:rsidR="00FC5015" w:rsidRPr="00FC5015" w:rsidRDefault="00FC501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Textoennegrita"/>
                      <w:b w:val="0"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 w:val="0"/>
                      <w:sz w:val="20"/>
                      <w:szCs w:val="20"/>
                      <w:lang w:val="es-BO"/>
                    </w:rPr>
                    <w:t>Sólido 1(T5_48z_pulley (1).</w:t>
                  </w:r>
                  <w:proofErr w:type="spellStart"/>
                  <w:r w:rsidRPr="00FC5015">
                    <w:rPr>
                      <w:rStyle w:val="Textoennegrita"/>
                      <w:b w:val="0"/>
                      <w:sz w:val="20"/>
                      <w:szCs w:val="20"/>
                      <w:lang w:val="es-BO"/>
                    </w:rPr>
                    <w:t>stp</w:t>
                  </w:r>
                  <w:proofErr w:type="spellEnd"/>
                  <w:r w:rsidRPr="00FC5015">
                    <w:rPr>
                      <w:rStyle w:val="Textoennegrita"/>
                      <w:b w:val="0"/>
                      <w:sz w:val="20"/>
                      <w:szCs w:val="20"/>
                      <w:lang w:val="es-BO"/>
                    </w:rPr>
                    <w:t>&lt;1&gt;)(T5_48z_pulley (1)-1),</w:t>
                  </w:r>
                </w:p>
                <w:p w14:paraId="78146FA4" w14:textId="77777777" w:rsidR="00FC5015" w:rsidRPr="00FC5015" w:rsidRDefault="00FC501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Textoennegrita"/>
                      <w:b w:val="0"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 w:val="0"/>
                      <w:sz w:val="20"/>
                      <w:szCs w:val="20"/>
                      <w:lang w:val="es-BO"/>
                    </w:rPr>
                    <w:t xml:space="preserve">Sólido 1(Saliente-Extruir1)(Varilla </w:t>
                  </w:r>
                  <w:proofErr w:type="spellStart"/>
                  <w:r w:rsidRPr="00FC5015">
                    <w:rPr>
                      <w:rStyle w:val="Textoennegrita"/>
                      <w:b w:val="0"/>
                      <w:sz w:val="20"/>
                      <w:szCs w:val="20"/>
                      <w:lang w:val="es-BO"/>
                    </w:rPr>
                    <w:t>Roller</w:t>
                  </w:r>
                  <w:proofErr w:type="spellEnd"/>
                  <w:r w:rsidRPr="00FC5015">
                    <w:rPr>
                      <w:rStyle w:val="Textoennegrita"/>
                      <w:b w:val="0"/>
                      <w:sz w:val="20"/>
                      <w:szCs w:val="20"/>
                      <w:lang w:val="es-BO"/>
                    </w:rPr>
                    <w:t xml:space="preserve"> 2-1),</w:t>
                  </w:r>
                </w:p>
                <w:p w14:paraId="393168F5" w14:textId="77777777" w:rsidR="00FC5015" w:rsidRPr="00FC5015" w:rsidRDefault="00FC501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Textoennegrita"/>
                      <w:b w:val="0"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 w:val="0"/>
                      <w:sz w:val="20"/>
                      <w:szCs w:val="20"/>
                      <w:lang w:val="es-BO"/>
                    </w:rPr>
                    <w:t xml:space="preserve">Sólido 1(Saliente-Extruir1)(Varilla </w:t>
                  </w:r>
                  <w:proofErr w:type="spellStart"/>
                  <w:r w:rsidRPr="00FC5015">
                    <w:rPr>
                      <w:rStyle w:val="Textoennegrita"/>
                      <w:b w:val="0"/>
                      <w:sz w:val="20"/>
                      <w:szCs w:val="20"/>
                      <w:lang w:val="es-BO"/>
                    </w:rPr>
                    <w:t>Roller</w:t>
                  </w:r>
                  <w:proofErr w:type="spellEnd"/>
                  <w:r w:rsidRPr="00FC5015">
                    <w:rPr>
                      <w:rStyle w:val="Textoennegrita"/>
                      <w:b w:val="0"/>
                      <w:sz w:val="20"/>
                      <w:szCs w:val="20"/>
                      <w:lang w:val="es-BO"/>
                    </w:rPr>
                    <w:t xml:space="preserve"> 2-2),</w:t>
                  </w:r>
                </w:p>
                <w:p w14:paraId="56C6D0F3" w14:textId="77777777" w:rsidR="00FC5015" w:rsidRPr="00FC5015" w:rsidRDefault="00FC501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Textoennegrita"/>
                      <w:b w:val="0"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 w:val="0"/>
                      <w:sz w:val="20"/>
                      <w:szCs w:val="20"/>
                      <w:lang w:val="es-BO"/>
                    </w:rPr>
                    <w:t xml:space="preserve">Sólido 1(Saliente-Extruir1)(Varilla </w:t>
                  </w:r>
                  <w:proofErr w:type="spellStart"/>
                  <w:r w:rsidRPr="00FC5015">
                    <w:rPr>
                      <w:rStyle w:val="Textoennegrita"/>
                      <w:b w:val="0"/>
                      <w:sz w:val="20"/>
                      <w:szCs w:val="20"/>
                      <w:lang w:val="es-BO"/>
                    </w:rPr>
                    <w:t>Roller</w:t>
                  </w:r>
                  <w:proofErr w:type="spellEnd"/>
                  <w:r w:rsidRPr="00FC5015">
                    <w:rPr>
                      <w:rStyle w:val="Textoennegrita"/>
                      <w:b w:val="0"/>
                      <w:sz w:val="20"/>
                      <w:szCs w:val="20"/>
                      <w:lang w:val="es-BO"/>
                    </w:rPr>
                    <w:t xml:space="preserve"> 2-3),</w:t>
                  </w:r>
                </w:p>
                <w:p w14:paraId="676D40E9" w14:textId="77777777" w:rsidR="00FC5015" w:rsidRPr="00FC5015" w:rsidRDefault="00FC501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Textoennegrita"/>
                      <w:b w:val="0"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 w:val="0"/>
                      <w:sz w:val="20"/>
                      <w:szCs w:val="20"/>
                      <w:lang w:val="es-BO"/>
                    </w:rPr>
                    <w:t xml:space="preserve">Sólido 1(Saliente-Extruir1)(Varilla </w:t>
                  </w:r>
                  <w:proofErr w:type="spellStart"/>
                  <w:r w:rsidRPr="00FC5015">
                    <w:rPr>
                      <w:rStyle w:val="Textoennegrita"/>
                      <w:b w:val="0"/>
                      <w:sz w:val="20"/>
                      <w:szCs w:val="20"/>
                      <w:lang w:val="es-BO"/>
                    </w:rPr>
                    <w:t>Roller</w:t>
                  </w:r>
                  <w:proofErr w:type="spellEnd"/>
                  <w:r w:rsidRPr="00FC5015">
                    <w:rPr>
                      <w:rStyle w:val="Textoennegrita"/>
                      <w:b w:val="0"/>
                      <w:sz w:val="20"/>
                      <w:szCs w:val="20"/>
                      <w:lang w:val="es-BO"/>
                    </w:rPr>
                    <w:t xml:space="preserve"> 2-4),</w:t>
                  </w:r>
                </w:p>
                <w:p w14:paraId="33646F02" w14:textId="77777777" w:rsidR="00FC5015" w:rsidRPr="00FC5015" w:rsidRDefault="00FC501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Textoennegrita"/>
                      <w:b w:val="0"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 w:val="0"/>
                      <w:sz w:val="20"/>
                      <w:szCs w:val="20"/>
                      <w:lang w:val="es-BO"/>
                    </w:rPr>
                    <w:t xml:space="preserve">Sólido 1(Saliente-Extruir1)(Varilla </w:t>
                  </w:r>
                  <w:proofErr w:type="spellStart"/>
                  <w:r w:rsidRPr="00FC5015">
                    <w:rPr>
                      <w:rStyle w:val="Textoennegrita"/>
                      <w:b w:val="0"/>
                      <w:sz w:val="20"/>
                      <w:szCs w:val="20"/>
                      <w:lang w:val="es-BO"/>
                    </w:rPr>
                    <w:t>Roller</w:t>
                  </w:r>
                  <w:proofErr w:type="spellEnd"/>
                  <w:r w:rsidRPr="00FC5015">
                    <w:rPr>
                      <w:rStyle w:val="Textoennegrita"/>
                      <w:b w:val="0"/>
                      <w:sz w:val="20"/>
                      <w:szCs w:val="20"/>
                      <w:lang w:val="es-BO"/>
                    </w:rPr>
                    <w:t xml:space="preserve"> 2-5),</w:t>
                  </w:r>
                </w:p>
                <w:p w14:paraId="3184168F" w14:textId="77777777" w:rsidR="00FC5015" w:rsidRPr="00FC5015" w:rsidRDefault="00FC501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Textoennegrita"/>
                      <w:b w:val="0"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 w:val="0"/>
                      <w:sz w:val="20"/>
                      <w:szCs w:val="20"/>
                      <w:lang w:val="es-BO"/>
                    </w:rPr>
                    <w:t xml:space="preserve">Sólido 1(Saliente-Extruir1)(Varilla </w:t>
                  </w:r>
                  <w:proofErr w:type="spellStart"/>
                  <w:r w:rsidRPr="00FC5015">
                    <w:rPr>
                      <w:rStyle w:val="Textoennegrita"/>
                      <w:b w:val="0"/>
                      <w:sz w:val="20"/>
                      <w:szCs w:val="20"/>
                      <w:lang w:val="es-BO"/>
                    </w:rPr>
                    <w:t>Roller</w:t>
                  </w:r>
                  <w:proofErr w:type="spellEnd"/>
                  <w:r w:rsidRPr="00FC5015">
                    <w:rPr>
                      <w:rStyle w:val="Textoennegrita"/>
                      <w:b w:val="0"/>
                      <w:sz w:val="20"/>
                      <w:szCs w:val="20"/>
                      <w:lang w:val="es-BO"/>
                    </w:rPr>
                    <w:t xml:space="preserve"> 2-6),</w:t>
                  </w:r>
                </w:p>
                <w:p w14:paraId="59D7822D" w14:textId="77777777" w:rsidR="00FC5015" w:rsidRPr="00FC5015" w:rsidRDefault="00FC501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Textoennegrita"/>
                      <w:b w:val="0"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 w:val="0"/>
                      <w:sz w:val="20"/>
                      <w:szCs w:val="20"/>
                      <w:lang w:val="es-BO"/>
                    </w:rPr>
                    <w:t xml:space="preserve">Sólido 1(Saliente-Extruir1)(Varilla </w:t>
                  </w:r>
                  <w:proofErr w:type="spellStart"/>
                  <w:r w:rsidRPr="00FC5015">
                    <w:rPr>
                      <w:rStyle w:val="Textoennegrita"/>
                      <w:b w:val="0"/>
                      <w:sz w:val="20"/>
                      <w:szCs w:val="20"/>
                      <w:lang w:val="es-BO"/>
                    </w:rPr>
                    <w:t>Roller</w:t>
                  </w:r>
                  <w:proofErr w:type="spellEnd"/>
                  <w:r w:rsidRPr="00FC5015">
                    <w:rPr>
                      <w:rStyle w:val="Textoennegrita"/>
                      <w:b w:val="0"/>
                      <w:sz w:val="20"/>
                      <w:szCs w:val="20"/>
                      <w:lang w:val="es-BO"/>
                    </w:rPr>
                    <w:t xml:space="preserve"> 3-1),</w:t>
                  </w:r>
                </w:p>
                <w:p w14:paraId="70F99E12" w14:textId="77777777" w:rsidR="00FC5015" w:rsidRPr="00FC5015" w:rsidRDefault="00FC501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Textoennegrita"/>
                      <w:b w:val="0"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 w:val="0"/>
                      <w:sz w:val="20"/>
                      <w:szCs w:val="20"/>
                      <w:lang w:val="es-BO"/>
                    </w:rPr>
                    <w:t xml:space="preserve">Sólido 1(Saliente-Extruir1)(Varilla </w:t>
                  </w:r>
                  <w:proofErr w:type="spellStart"/>
                  <w:r w:rsidRPr="00FC5015">
                    <w:rPr>
                      <w:rStyle w:val="Textoennegrita"/>
                      <w:b w:val="0"/>
                      <w:sz w:val="20"/>
                      <w:szCs w:val="20"/>
                      <w:lang w:val="es-BO"/>
                    </w:rPr>
                    <w:t>Roller</w:t>
                  </w:r>
                  <w:proofErr w:type="spellEnd"/>
                  <w:r w:rsidRPr="00FC5015">
                    <w:rPr>
                      <w:rStyle w:val="Textoennegrita"/>
                      <w:b w:val="0"/>
                      <w:sz w:val="20"/>
                      <w:szCs w:val="20"/>
                      <w:lang w:val="es-BO"/>
                    </w:rPr>
                    <w:t xml:space="preserve"> 3-2),</w:t>
                  </w:r>
                </w:p>
                <w:p w14:paraId="24B26550" w14:textId="77777777" w:rsidR="00FC5015" w:rsidRPr="00FC5015" w:rsidRDefault="00FC501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Textoennegrita"/>
                      <w:b w:val="0"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 w:val="0"/>
                      <w:sz w:val="20"/>
                      <w:szCs w:val="20"/>
                      <w:lang w:val="es-BO"/>
                    </w:rPr>
                    <w:t xml:space="preserve">Sólido 1(Saliente-Extruir1)(Varilla </w:t>
                  </w:r>
                  <w:proofErr w:type="spellStart"/>
                  <w:r w:rsidRPr="00FC5015">
                    <w:rPr>
                      <w:rStyle w:val="Textoennegrita"/>
                      <w:b w:val="0"/>
                      <w:sz w:val="20"/>
                      <w:szCs w:val="20"/>
                      <w:lang w:val="es-BO"/>
                    </w:rPr>
                    <w:t>Roller</w:t>
                  </w:r>
                  <w:proofErr w:type="spellEnd"/>
                  <w:r w:rsidRPr="00FC5015">
                    <w:rPr>
                      <w:rStyle w:val="Textoennegrita"/>
                      <w:b w:val="0"/>
                      <w:sz w:val="20"/>
                      <w:szCs w:val="20"/>
                      <w:lang w:val="es-BO"/>
                    </w:rPr>
                    <w:t xml:space="preserve"> 3-4),</w:t>
                  </w:r>
                </w:p>
                <w:p w14:paraId="00037878" w14:textId="77777777" w:rsidR="00FC5015" w:rsidRPr="00FC5015" w:rsidRDefault="00FC501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Textoennegrita"/>
                      <w:b w:val="0"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 w:val="0"/>
                      <w:sz w:val="20"/>
                      <w:szCs w:val="20"/>
                      <w:lang w:val="es-BO"/>
                    </w:rPr>
                    <w:t xml:space="preserve">Sólido 1(Saliente-Extruir1)(Varilla </w:t>
                  </w:r>
                  <w:proofErr w:type="spellStart"/>
                  <w:r w:rsidRPr="00FC5015">
                    <w:rPr>
                      <w:rStyle w:val="Textoennegrita"/>
                      <w:b w:val="0"/>
                      <w:sz w:val="20"/>
                      <w:szCs w:val="20"/>
                      <w:lang w:val="es-BO"/>
                    </w:rPr>
                    <w:t>Roller</w:t>
                  </w:r>
                  <w:proofErr w:type="spellEnd"/>
                  <w:r w:rsidRPr="00FC5015">
                    <w:rPr>
                      <w:rStyle w:val="Textoennegrita"/>
                      <w:b w:val="0"/>
                      <w:sz w:val="20"/>
                      <w:szCs w:val="20"/>
                      <w:lang w:val="es-BO"/>
                    </w:rPr>
                    <w:t xml:space="preserve"> 3-5),</w:t>
                  </w:r>
                </w:p>
                <w:p w14:paraId="1C60DC26" w14:textId="77777777" w:rsidR="00FC5015" w:rsidRPr="00FC5015" w:rsidRDefault="00FC501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Textoennegrita"/>
                      <w:b w:val="0"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 w:val="0"/>
                      <w:sz w:val="20"/>
                      <w:szCs w:val="20"/>
                      <w:lang w:val="es-BO"/>
                    </w:rPr>
                    <w:t xml:space="preserve">Sólido 1(Saliente-Extruir1)(Varilla </w:t>
                  </w:r>
                  <w:proofErr w:type="spellStart"/>
                  <w:r w:rsidRPr="00FC5015">
                    <w:rPr>
                      <w:rStyle w:val="Textoennegrita"/>
                      <w:b w:val="0"/>
                      <w:sz w:val="20"/>
                      <w:szCs w:val="20"/>
                      <w:lang w:val="es-BO"/>
                    </w:rPr>
                    <w:t>Roller</w:t>
                  </w:r>
                  <w:proofErr w:type="spellEnd"/>
                  <w:r w:rsidRPr="00FC5015">
                    <w:rPr>
                      <w:rStyle w:val="Textoennegrita"/>
                      <w:b w:val="0"/>
                      <w:sz w:val="20"/>
                      <w:szCs w:val="20"/>
                      <w:lang w:val="es-BO"/>
                    </w:rPr>
                    <w:t xml:space="preserve"> 3-6),</w:t>
                  </w:r>
                </w:p>
                <w:p w14:paraId="1AC2B2D1" w14:textId="77777777" w:rsidR="00FC5015" w:rsidRPr="00FC5015" w:rsidRDefault="00FC501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Textoennegrita"/>
                      <w:b w:val="0"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 w:val="0"/>
                      <w:sz w:val="20"/>
                      <w:szCs w:val="20"/>
                      <w:lang w:val="es-BO"/>
                    </w:rPr>
                    <w:t xml:space="preserve">Sólido 1(Saliente-Extruir1)(Varilla </w:t>
                  </w:r>
                  <w:proofErr w:type="spellStart"/>
                  <w:r w:rsidRPr="00FC5015">
                    <w:rPr>
                      <w:rStyle w:val="Textoennegrita"/>
                      <w:b w:val="0"/>
                      <w:sz w:val="20"/>
                      <w:szCs w:val="20"/>
                      <w:lang w:val="es-BO"/>
                    </w:rPr>
                    <w:t>Roller</w:t>
                  </w:r>
                  <w:proofErr w:type="spellEnd"/>
                  <w:r w:rsidRPr="00FC5015">
                    <w:rPr>
                      <w:rStyle w:val="Textoennegrita"/>
                      <w:b w:val="0"/>
                      <w:sz w:val="20"/>
                      <w:szCs w:val="20"/>
                      <w:lang w:val="es-BO"/>
                    </w:rPr>
                    <w:t xml:space="preserve"> 3-7),</w:t>
                  </w:r>
                </w:p>
                <w:p w14:paraId="13F71360" w14:textId="77777777" w:rsidR="00FC5015" w:rsidRPr="00FC5015" w:rsidRDefault="00FC501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Textoennegrita"/>
                      <w:b w:val="0"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 w:val="0"/>
                      <w:sz w:val="20"/>
                      <w:szCs w:val="20"/>
                      <w:lang w:val="es-BO"/>
                    </w:rPr>
                    <w:t>Sólido 1(Saliente-Extruir1)(Varilla Roller-1),</w:t>
                  </w:r>
                </w:p>
                <w:p w14:paraId="57BCCB24" w14:textId="77777777" w:rsidR="00FC5015" w:rsidRPr="00FC5015" w:rsidRDefault="00FC501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Textoennegrita"/>
                      <w:b w:val="0"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 w:val="0"/>
                      <w:sz w:val="20"/>
                      <w:szCs w:val="20"/>
                      <w:lang w:val="es-BO"/>
                    </w:rPr>
                    <w:t>Sólido 1(Saliente-Extruir1)(Varilla Roller-10),</w:t>
                  </w:r>
                </w:p>
                <w:p w14:paraId="646EC061" w14:textId="77777777" w:rsidR="00FC5015" w:rsidRPr="00FC5015" w:rsidRDefault="00FC501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Textoennegrita"/>
                      <w:b w:val="0"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 w:val="0"/>
                      <w:sz w:val="20"/>
                      <w:szCs w:val="20"/>
                      <w:lang w:val="es-BO"/>
                    </w:rPr>
                    <w:t>Sólido 1(Saliente-Extruir1)(Varilla Roller-11),</w:t>
                  </w:r>
                </w:p>
                <w:p w14:paraId="67A82284" w14:textId="77777777" w:rsidR="00FC5015" w:rsidRPr="00FC5015" w:rsidRDefault="00FC501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Textoennegrita"/>
                      <w:b w:val="0"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 w:val="0"/>
                      <w:sz w:val="20"/>
                      <w:szCs w:val="20"/>
                      <w:lang w:val="es-BO"/>
                    </w:rPr>
                    <w:t>Sólido 1(Saliente-Extruir1)(Varilla Roller-12),</w:t>
                  </w:r>
                </w:p>
                <w:p w14:paraId="310840E9" w14:textId="77777777" w:rsidR="00FC5015" w:rsidRPr="00FC5015" w:rsidRDefault="00FC501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Textoennegrita"/>
                      <w:b w:val="0"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 w:val="0"/>
                      <w:sz w:val="20"/>
                      <w:szCs w:val="20"/>
                      <w:lang w:val="es-BO"/>
                    </w:rPr>
                    <w:t>Sólido 1(Saliente-Extruir1)(Varilla Roller-2),</w:t>
                  </w:r>
                </w:p>
                <w:p w14:paraId="6601A09C" w14:textId="77777777" w:rsidR="00FC5015" w:rsidRPr="00FC5015" w:rsidRDefault="00FC501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Textoennegrita"/>
                      <w:b w:val="0"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 w:val="0"/>
                      <w:sz w:val="20"/>
                      <w:szCs w:val="20"/>
                      <w:lang w:val="es-BO"/>
                    </w:rPr>
                    <w:t>Sólido 1(Saliente-Extruir1)(Varilla Roller-3),</w:t>
                  </w:r>
                </w:p>
                <w:p w14:paraId="556E5CD1" w14:textId="77777777" w:rsidR="00FC5015" w:rsidRPr="00FC5015" w:rsidRDefault="00FC501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Textoennegrita"/>
                      <w:b w:val="0"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 w:val="0"/>
                      <w:sz w:val="20"/>
                      <w:szCs w:val="20"/>
                      <w:lang w:val="es-BO"/>
                    </w:rPr>
                    <w:t>Sólido 1(Saliente-Extruir1)(Varilla Roller-4),</w:t>
                  </w:r>
                </w:p>
                <w:p w14:paraId="3A3B4B1A" w14:textId="77777777" w:rsidR="00FC5015" w:rsidRPr="00FC5015" w:rsidRDefault="00FC501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Textoennegrita"/>
                      <w:b w:val="0"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 w:val="0"/>
                      <w:sz w:val="20"/>
                      <w:szCs w:val="20"/>
                      <w:lang w:val="es-BO"/>
                    </w:rPr>
                    <w:t>Sólido 1(Saliente-Extruir1)(Varilla Roller-5),</w:t>
                  </w:r>
                </w:p>
                <w:p w14:paraId="5CAE33A5" w14:textId="77777777" w:rsidR="00FC5015" w:rsidRPr="00FC5015" w:rsidRDefault="00FC501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Textoennegrita"/>
                      <w:b w:val="0"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 w:val="0"/>
                      <w:sz w:val="20"/>
                      <w:szCs w:val="20"/>
                      <w:lang w:val="es-BO"/>
                    </w:rPr>
                    <w:t>Sólido 1(Saliente-Extruir1)(Varilla Roller-6),</w:t>
                  </w:r>
                </w:p>
                <w:p w14:paraId="7988F6E5" w14:textId="77777777" w:rsidR="00FC5015" w:rsidRPr="00FC5015" w:rsidRDefault="00FC501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Textoennegrita"/>
                      <w:b w:val="0"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 w:val="0"/>
                      <w:sz w:val="20"/>
                      <w:szCs w:val="20"/>
                      <w:lang w:val="es-BO"/>
                    </w:rPr>
                    <w:lastRenderedPageBreak/>
                    <w:t>Sólido 1(Saliente-Extruir1)(Varilla Roller-7),</w:t>
                  </w:r>
                </w:p>
                <w:p w14:paraId="12772A1A" w14:textId="77777777" w:rsidR="00FC5015" w:rsidRPr="00FC5015" w:rsidRDefault="00FC501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Textoennegrita"/>
                      <w:b w:val="0"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 w:val="0"/>
                      <w:sz w:val="20"/>
                      <w:szCs w:val="20"/>
                      <w:lang w:val="es-BO"/>
                    </w:rPr>
                    <w:t>Sólido 1(Saliente-Extruir1)(Varilla Roller-8),</w:t>
                  </w:r>
                </w:p>
                <w:p w14:paraId="361D041F" w14:textId="77777777" w:rsidR="00FC5015" w:rsidRPr="00FC5015" w:rsidRDefault="00FC501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Textoennegrita"/>
                      <w:b w:val="0"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b w:val="0"/>
                      <w:sz w:val="20"/>
                      <w:szCs w:val="20"/>
                      <w:lang w:val="es-BO"/>
                    </w:rPr>
                    <w:t>Sólido 1(Saliente-Extruir1)(Varilla Roller-9),</w:t>
                  </w:r>
                </w:p>
                <w:p w14:paraId="37981ED6" w14:textId="77777777" w:rsidR="00FC5015" w:rsidRDefault="00FC501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Textoennegrita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>Sólido</w:t>
                  </w:r>
                  <w:proofErr w:type="spellEnd"/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 xml:space="preserve"> 1(</w:t>
                  </w:r>
                  <w:proofErr w:type="spellStart"/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>Wheel_print</w:t>
                  </w:r>
                  <w:proofErr w:type="spellEnd"/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 xml:space="preserve"> (1).</w:t>
                  </w:r>
                  <w:proofErr w:type="spellStart"/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>stp</w:t>
                  </w:r>
                  <w:proofErr w:type="spellEnd"/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>&lt;1&gt;)(</w:t>
                  </w:r>
                  <w:proofErr w:type="spellStart"/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>Wheel_print</w:t>
                  </w:r>
                  <w:proofErr w:type="spellEnd"/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 xml:space="preserve"> (1)-1),</w:t>
                  </w:r>
                </w:p>
                <w:p w14:paraId="78F534F1" w14:textId="77777777" w:rsidR="00FC5015" w:rsidRDefault="00FC501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Textoennegrita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>Sólido</w:t>
                  </w:r>
                  <w:proofErr w:type="spellEnd"/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 xml:space="preserve"> 1(</w:t>
                  </w:r>
                  <w:proofErr w:type="spellStart"/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>Wheel_print</w:t>
                  </w:r>
                  <w:proofErr w:type="spellEnd"/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 xml:space="preserve"> (1).</w:t>
                  </w:r>
                  <w:proofErr w:type="spellStart"/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>stp</w:t>
                  </w:r>
                  <w:proofErr w:type="spellEnd"/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>&lt;1&gt;)(</w:t>
                  </w:r>
                  <w:proofErr w:type="spellStart"/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>Wheel_print</w:t>
                  </w:r>
                  <w:proofErr w:type="spellEnd"/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 xml:space="preserve"> (1)-10),</w:t>
                  </w:r>
                </w:p>
                <w:p w14:paraId="0E79060F" w14:textId="77777777" w:rsidR="00FC5015" w:rsidRDefault="00FC501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Textoennegrita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>Sólido</w:t>
                  </w:r>
                  <w:proofErr w:type="spellEnd"/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 xml:space="preserve"> 1(</w:t>
                  </w:r>
                  <w:proofErr w:type="spellStart"/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>Wheel_print</w:t>
                  </w:r>
                  <w:proofErr w:type="spellEnd"/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 xml:space="preserve"> (1).</w:t>
                  </w:r>
                  <w:proofErr w:type="spellStart"/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>stp</w:t>
                  </w:r>
                  <w:proofErr w:type="spellEnd"/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>&lt;1&gt;)(</w:t>
                  </w:r>
                  <w:proofErr w:type="spellStart"/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>Wheel_print</w:t>
                  </w:r>
                  <w:proofErr w:type="spellEnd"/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 xml:space="preserve"> (1)-11),</w:t>
                  </w:r>
                </w:p>
                <w:p w14:paraId="5848B268" w14:textId="77777777" w:rsidR="00FC5015" w:rsidRDefault="00FC501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Textoennegrita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>Sólido</w:t>
                  </w:r>
                  <w:proofErr w:type="spellEnd"/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 xml:space="preserve"> 1(</w:t>
                  </w:r>
                  <w:proofErr w:type="spellStart"/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>Wheel_print</w:t>
                  </w:r>
                  <w:proofErr w:type="spellEnd"/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 xml:space="preserve"> (1).</w:t>
                  </w:r>
                  <w:proofErr w:type="spellStart"/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>stp</w:t>
                  </w:r>
                  <w:proofErr w:type="spellEnd"/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>&lt;1&gt;)(</w:t>
                  </w:r>
                  <w:proofErr w:type="spellStart"/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>Wheel_print</w:t>
                  </w:r>
                  <w:proofErr w:type="spellEnd"/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 xml:space="preserve"> (1)-12),</w:t>
                  </w:r>
                </w:p>
                <w:p w14:paraId="4E2E6AEE" w14:textId="77777777" w:rsidR="00FC5015" w:rsidRDefault="00FC501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Textoennegrita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>Sólido</w:t>
                  </w:r>
                  <w:proofErr w:type="spellEnd"/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 xml:space="preserve"> 1(</w:t>
                  </w:r>
                  <w:proofErr w:type="spellStart"/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>Wheel_print</w:t>
                  </w:r>
                  <w:proofErr w:type="spellEnd"/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 xml:space="preserve"> (1).</w:t>
                  </w:r>
                  <w:proofErr w:type="spellStart"/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>stp</w:t>
                  </w:r>
                  <w:proofErr w:type="spellEnd"/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>&lt;1&gt;)(</w:t>
                  </w:r>
                  <w:proofErr w:type="spellStart"/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>Wheel_print</w:t>
                  </w:r>
                  <w:proofErr w:type="spellEnd"/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 xml:space="preserve"> (1)-2),</w:t>
                  </w:r>
                </w:p>
                <w:p w14:paraId="6C3D070E" w14:textId="77777777" w:rsidR="00FC5015" w:rsidRDefault="00FC501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Textoennegrita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>Sólido</w:t>
                  </w:r>
                  <w:proofErr w:type="spellEnd"/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 xml:space="preserve"> 1(</w:t>
                  </w:r>
                  <w:proofErr w:type="spellStart"/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>Wheel_print</w:t>
                  </w:r>
                  <w:proofErr w:type="spellEnd"/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 xml:space="preserve"> (1).</w:t>
                  </w:r>
                  <w:proofErr w:type="spellStart"/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>stp</w:t>
                  </w:r>
                  <w:proofErr w:type="spellEnd"/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>&lt;1&gt;)(</w:t>
                  </w:r>
                  <w:proofErr w:type="spellStart"/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>Wheel_print</w:t>
                  </w:r>
                  <w:proofErr w:type="spellEnd"/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 xml:space="preserve"> (1)-3),</w:t>
                  </w:r>
                </w:p>
                <w:p w14:paraId="6F73C73B" w14:textId="77777777" w:rsidR="00FC5015" w:rsidRDefault="00FC501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Textoennegrita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>Sólido</w:t>
                  </w:r>
                  <w:proofErr w:type="spellEnd"/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 xml:space="preserve"> 1(</w:t>
                  </w:r>
                  <w:proofErr w:type="spellStart"/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>Wheel_print</w:t>
                  </w:r>
                  <w:proofErr w:type="spellEnd"/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 xml:space="preserve"> (1).</w:t>
                  </w:r>
                  <w:proofErr w:type="spellStart"/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>stp</w:t>
                  </w:r>
                  <w:proofErr w:type="spellEnd"/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>&lt;1&gt;)(</w:t>
                  </w:r>
                  <w:proofErr w:type="spellStart"/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>Wheel_print</w:t>
                  </w:r>
                  <w:proofErr w:type="spellEnd"/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 xml:space="preserve"> (1)-4),</w:t>
                  </w:r>
                </w:p>
                <w:p w14:paraId="24B3DA42" w14:textId="77777777" w:rsidR="00FC5015" w:rsidRDefault="00FC501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Textoennegrita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>Sólido</w:t>
                  </w:r>
                  <w:proofErr w:type="spellEnd"/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 xml:space="preserve"> 1(</w:t>
                  </w:r>
                  <w:proofErr w:type="spellStart"/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>Wheel_print</w:t>
                  </w:r>
                  <w:proofErr w:type="spellEnd"/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 xml:space="preserve"> (1).</w:t>
                  </w:r>
                  <w:proofErr w:type="spellStart"/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>stp</w:t>
                  </w:r>
                  <w:proofErr w:type="spellEnd"/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>&lt;1&gt;)(</w:t>
                  </w:r>
                  <w:proofErr w:type="spellStart"/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>Wheel_print</w:t>
                  </w:r>
                  <w:proofErr w:type="spellEnd"/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 xml:space="preserve"> (1)-5),</w:t>
                  </w:r>
                </w:p>
                <w:p w14:paraId="0D4C88A6" w14:textId="77777777" w:rsidR="00FC5015" w:rsidRDefault="00FC501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Textoennegrita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>Sólido</w:t>
                  </w:r>
                  <w:proofErr w:type="spellEnd"/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 xml:space="preserve"> 1(</w:t>
                  </w:r>
                  <w:proofErr w:type="spellStart"/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>Wheel_print</w:t>
                  </w:r>
                  <w:proofErr w:type="spellEnd"/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 xml:space="preserve"> (1).</w:t>
                  </w:r>
                  <w:proofErr w:type="spellStart"/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>stp</w:t>
                  </w:r>
                  <w:proofErr w:type="spellEnd"/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>&lt;1&gt;)(</w:t>
                  </w:r>
                  <w:proofErr w:type="spellStart"/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>Wheel_print</w:t>
                  </w:r>
                  <w:proofErr w:type="spellEnd"/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 xml:space="preserve"> (1)-6),</w:t>
                  </w:r>
                </w:p>
                <w:p w14:paraId="54579B86" w14:textId="77777777" w:rsidR="00FC5015" w:rsidRDefault="00FC501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Textoennegrita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>Sólido</w:t>
                  </w:r>
                  <w:proofErr w:type="spellEnd"/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 xml:space="preserve"> 1(</w:t>
                  </w:r>
                  <w:proofErr w:type="spellStart"/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>Wheel_print</w:t>
                  </w:r>
                  <w:proofErr w:type="spellEnd"/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 xml:space="preserve"> (1).</w:t>
                  </w:r>
                  <w:proofErr w:type="spellStart"/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>stp</w:t>
                  </w:r>
                  <w:proofErr w:type="spellEnd"/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>&lt;1&gt;)(</w:t>
                  </w:r>
                  <w:proofErr w:type="spellStart"/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>Wheel_print</w:t>
                  </w:r>
                  <w:proofErr w:type="spellEnd"/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 xml:space="preserve"> (1)-7),</w:t>
                  </w:r>
                </w:p>
                <w:p w14:paraId="6782C7E1" w14:textId="77777777" w:rsidR="00FC5015" w:rsidRDefault="00FC501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Textoennegrita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>Sólido</w:t>
                  </w:r>
                  <w:proofErr w:type="spellEnd"/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 xml:space="preserve"> 1(</w:t>
                  </w:r>
                  <w:proofErr w:type="spellStart"/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>Wheel_print</w:t>
                  </w:r>
                  <w:proofErr w:type="spellEnd"/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 xml:space="preserve"> (1).</w:t>
                  </w:r>
                  <w:proofErr w:type="spellStart"/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>stp</w:t>
                  </w:r>
                  <w:proofErr w:type="spellEnd"/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>&lt;1&gt;)(</w:t>
                  </w:r>
                  <w:proofErr w:type="spellStart"/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>Wheel_print</w:t>
                  </w:r>
                  <w:proofErr w:type="spellEnd"/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 xml:space="preserve"> (1)-8),</w:t>
                  </w:r>
                </w:p>
                <w:p w14:paraId="32FB8B1B" w14:textId="77777777" w:rsidR="00FC5015" w:rsidRDefault="00FC501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Textoennegrita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>Sólido</w:t>
                  </w:r>
                  <w:proofErr w:type="spellEnd"/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 xml:space="preserve"> 1(</w:t>
                  </w:r>
                  <w:proofErr w:type="spellStart"/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>Wheel_print</w:t>
                  </w:r>
                  <w:proofErr w:type="spellEnd"/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 xml:space="preserve"> (1).</w:t>
                  </w:r>
                  <w:proofErr w:type="spellStart"/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>stp</w:t>
                  </w:r>
                  <w:proofErr w:type="spellEnd"/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>&lt;1&gt;)(</w:t>
                  </w:r>
                  <w:proofErr w:type="spellStart"/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>Wheel_print</w:t>
                  </w:r>
                  <w:proofErr w:type="spellEnd"/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 xml:space="preserve"> (1)-9),</w:t>
                  </w:r>
                </w:p>
                <w:p w14:paraId="65297D2E" w14:textId="77777777" w:rsidR="00FC5015" w:rsidRDefault="00FC501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Textoennegrita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>Sólido</w:t>
                  </w:r>
                  <w:proofErr w:type="spellEnd"/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 xml:space="preserve"> 1(omniWheel2 (1).</w:t>
                  </w:r>
                  <w:proofErr w:type="spellStart"/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>stp</w:t>
                  </w:r>
                  <w:proofErr w:type="spellEnd"/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>&lt;1&gt;)(omniWheel2 (1)-1),</w:t>
                  </w:r>
                </w:p>
                <w:p w14:paraId="0E7899C4" w14:textId="03B441EE" w:rsidR="00E80CD9" w:rsidRPr="00577134" w:rsidRDefault="00FC501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Textoennegrita"/>
                      <w:b w:val="0"/>
                      <w:bCs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>Sólido</w:t>
                  </w:r>
                  <w:proofErr w:type="spellEnd"/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 xml:space="preserve"> 1(omniWheel2_B.stp&lt;1&gt;)(omniWheel2_B-1)</w:t>
                  </w:r>
                </w:p>
              </w:tc>
            </w:tr>
            <w:tr w:rsidR="00E80CD9" w:rsidRPr="00FC5015" w14:paraId="2A737D48" w14:textId="77777777" w:rsidTr="000A7C6B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2EA92815" w14:textId="65BD70BA" w:rsidR="00E80CD9" w:rsidRPr="00FC5015" w:rsidRDefault="00FC5015" w:rsidP="000A7C6B">
                  <w:pPr>
                    <w:rPr>
                      <w:rStyle w:val="Textoennegrita"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Style w:val="Textoennegrita"/>
                      <w:sz w:val="20"/>
                      <w:szCs w:val="20"/>
                      <w:lang w:val="es-BO"/>
                    </w:rPr>
                    <w:lastRenderedPageBreak/>
                    <w:t xml:space="preserve">Datos de </w:t>
                  </w:r>
                  <w:proofErr w:type="spellStart"/>
                  <w:r w:rsidRPr="00FC5015">
                    <w:rPr>
                      <w:rStyle w:val="Textoennegrita"/>
                      <w:sz w:val="20"/>
                      <w:szCs w:val="20"/>
                      <w:lang w:val="es-BO"/>
                    </w:rPr>
                    <w:t>curva:N</w:t>
                  </w:r>
                  <w:proofErr w:type="spellEnd"/>
                  <w:r w:rsidRPr="00FC5015">
                    <w:rPr>
                      <w:rStyle w:val="Textoennegrita"/>
                      <w:sz w:val="20"/>
                      <w:szCs w:val="20"/>
                      <w:lang w:val="es-BO"/>
                    </w:rPr>
                    <w:t>/A</w:t>
                  </w:r>
                </w:p>
              </w:tc>
            </w:tr>
          </w:tbl>
          <w:p w14:paraId="1708F3E6" w14:textId="0D56AB63" w:rsidR="00E80CD9" w:rsidRPr="00FC5015" w:rsidRDefault="00E80CD9" w:rsidP="000A7C6B">
            <w:pPr>
              <w:rPr>
                <w:lang w:val="es-BO"/>
              </w:rPr>
            </w:pPr>
          </w:p>
        </w:tc>
      </w:tr>
      <w:bookmarkEnd w:id="8"/>
      <w:bookmarkEnd w:id="9"/>
      <w:bookmarkEnd w:id="10"/>
    </w:tbl>
    <w:p w14:paraId="7E2ADE98" w14:textId="77777777" w:rsidR="005273D5" w:rsidRPr="00FC5015" w:rsidRDefault="005273D5" w:rsidP="006518B5">
      <w:pPr>
        <w:rPr>
          <w:lang w:val="es-BO"/>
        </w:rPr>
      </w:pPr>
    </w:p>
    <w:tbl>
      <w:tblPr>
        <w:tblStyle w:val="Tablaconcuadrcula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14:paraId="3F00A25F" w14:textId="77777777" w:rsidTr="00452CBC">
        <w:tc>
          <w:tcPr>
            <w:tcW w:w="11016" w:type="dxa"/>
          </w:tcPr>
          <w:p w14:paraId="4DAA7297" w14:textId="167794F0" w:rsidR="005273D5" w:rsidRPr="00AF1A58" w:rsidRDefault="00FC5015" w:rsidP="000A7C6B">
            <w:pPr>
              <w:pStyle w:val="Ttulo1"/>
              <w:rPr>
                <w:b w:val="0"/>
                <w:bCs w:val="0"/>
              </w:rPr>
            </w:pPr>
            <w:bookmarkStart w:id="12" w:name="_Toc147358910"/>
            <w:r>
              <w:rPr>
                <w:rStyle w:val="Textoennegrita"/>
              </w:rPr>
              <w:lastRenderedPageBreak/>
              <w:t xml:space="preserve">Cargas y </w:t>
            </w:r>
            <w:proofErr w:type="spellStart"/>
            <w:r>
              <w:rPr>
                <w:rStyle w:val="Textoennegrita"/>
              </w:rPr>
              <w:t>sujeciones</w:t>
            </w:r>
            <w:bookmarkEnd w:id="12"/>
            <w:proofErr w:type="spellEnd"/>
          </w:p>
          <w:tbl>
            <w:tblPr>
              <w:tblStyle w:val="Listaclara-nfasis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FC5015" w14:paraId="3B769A89" w14:textId="77777777" w:rsidTr="001B0B2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1EFAF0FC" w14:textId="2BAE9413" w:rsidR="00FC5015" w:rsidRPr="004E282D" w:rsidRDefault="00FC5015" w:rsidP="005A5DC6">
                  <w:pPr>
                    <w:jc w:val="center"/>
                    <w:rPr>
                      <w:rStyle w:val="Textoennegrita"/>
                      <w:b/>
                      <w:color w:val="auto"/>
                    </w:rPr>
                  </w:pPr>
                  <w:r>
                    <w:rPr>
                      <w:rStyle w:val="Textoennegrita"/>
                      <w:b/>
                      <w:color w:val="auto"/>
                    </w:rPr>
                    <w:t xml:space="preserve">Nombre de </w:t>
                  </w:r>
                  <w:proofErr w:type="spellStart"/>
                  <w:r>
                    <w:rPr>
                      <w:rStyle w:val="Textoennegrita"/>
                      <w:b/>
                      <w:color w:val="auto"/>
                    </w:rPr>
                    <w:t>sujeción</w:t>
                  </w:r>
                  <w:proofErr w:type="spellEnd"/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1BFBBD21" w14:textId="5AF07E9F" w:rsidR="00FC5015" w:rsidRPr="004E282D" w:rsidRDefault="00FC5015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color w:val="auto"/>
                    </w:rPr>
                  </w:pPr>
                  <w:r>
                    <w:rPr>
                      <w:rStyle w:val="Textoennegrita"/>
                      <w:b/>
                      <w:color w:val="auto"/>
                    </w:rPr>
                    <w:t xml:space="preserve">Imagen de </w:t>
                  </w:r>
                  <w:proofErr w:type="spellStart"/>
                  <w:r>
                    <w:rPr>
                      <w:rStyle w:val="Textoennegrita"/>
                      <w:b/>
                      <w:color w:val="auto"/>
                    </w:rPr>
                    <w:t>sujeción</w:t>
                  </w:r>
                  <w:proofErr w:type="spellEnd"/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67582454" w14:textId="637E58C1" w:rsidR="00FC5015" w:rsidRPr="004E282D" w:rsidRDefault="00FC5015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color w:val="auto"/>
                    </w:rPr>
                  </w:pPr>
                  <w:proofErr w:type="spellStart"/>
                  <w:r>
                    <w:rPr>
                      <w:rStyle w:val="Textoennegrita"/>
                      <w:b/>
                      <w:color w:val="auto"/>
                    </w:rPr>
                    <w:t>Detalles</w:t>
                  </w:r>
                  <w:proofErr w:type="spellEnd"/>
                  <w:r>
                    <w:rPr>
                      <w:rStyle w:val="Textoennegrita"/>
                      <w:b/>
                      <w:color w:val="auto"/>
                    </w:rPr>
                    <w:t xml:space="preserve"> de </w:t>
                  </w:r>
                  <w:proofErr w:type="spellStart"/>
                  <w:r>
                    <w:rPr>
                      <w:rStyle w:val="Textoennegrita"/>
                      <w:b/>
                      <w:color w:val="auto"/>
                    </w:rPr>
                    <w:t>sujeción</w:t>
                  </w:r>
                  <w:proofErr w:type="spellEnd"/>
                </w:p>
              </w:tc>
            </w:tr>
            <w:tr w:rsidR="00FC5015" w14:paraId="0485BF3F" w14:textId="77777777" w:rsidTr="004F4D1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</w:tcBorders>
                  <w:vAlign w:val="center"/>
                </w:tcPr>
                <w:p w14:paraId="50134273" w14:textId="3F056EEB" w:rsidR="00FC5015" w:rsidRPr="00AD5FBA" w:rsidRDefault="00FC5015" w:rsidP="005A5DC6">
                  <w:pPr>
                    <w:jc w:val="center"/>
                    <w:rPr>
                      <w:rStyle w:val="Textoennegrita"/>
                    </w:rPr>
                  </w:pPr>
                  <w:proofErr w:type="spellStart"/>
                  <w:r>
                    <w:rPr>
                      <w:rStyle w:val="Textoennegrita"/>
                    </w:rPr>
                    <w:t>Rodillo</w:t>
                  </w:r>
                  <w:proofErr w:type="spellEnd"/>
                  <w:r>
                    <w:rPr>
                      <w:rStyle w:val="Textoennegrita"/>
                    </w:rPr>
                    <w:t>/Control deslizante-1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</w:tcBorders>
                </w:tcPr>
                <w:p w14:paraId="0DE916F6" w14:textId="024C3C70" w:rsidR="00FC5015" w:rsidRPr="006208CB" w:rsidRDefault="00FC5015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41B7567A" wp14:editId="35FEB203">
                        <wp:extent cx="1772285" cy="930275"/>
                        <wp:effectExtent l="0" t="0" r="0" b="3175"/>
                        <wp:docPr id="571194476" name="Imagen 3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71194476" name=""/>
                                <pic:cNvPicPr/>
                              </pic:nvPicPr>
                              <pic:blipFill>
                                <a:blip r:embed="rId3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9302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Cuadrculamedia1-nfasis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FC5015" w14:paraId="7CFBA418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17E52696" w14:textId="3E8AD821" w:rsidR="00FC5015" w:rsidRPr="00BE6656" w:rsidRDefault="00FC5015" w:rsidP="003F2268">
                        <w:pPr>
                          <w:jc w:val="right"/>
                          <w:rPr>
                            <w:rStyle w:val="Textoennegrita"/>
                            <w:bCs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</w:rPr>
                          <w:t>Entidades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4D06125F" w14:textId="6F924F83" w:rsidR="00FC5015" w:rsidRPr="00154A1A" w:rsidRDefault="00FC5015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 xml:space="preserve">2 </w:t>
                        </w:r>
                        <w:proofErr w:type="spellStart"/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>cara</w:t>
                        </w:r>
                        <w:proofErr w:type="spellEnd"/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>(s)</w:t>
                        </w:r>
                      </w:p>
                    </w:tc>
                  </w:tr>
                  <w:tr w:rsidR="00FC5015" w14:paraId="2495D615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2348CE1E" w14:textId="2342AEC9" w:rsidR="00FC5015" w:rsidRDefault="00FC5015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Tipo: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3B180C1F" w14:textId="50380F9D" w:rsidR="00FC5015" w:rsidRDefault="00FC5015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>Rodillo</w:t>
                        </w:r>
                        <w:proofErr w:type="spellEnd"/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 xml:space="preserve">/Control </w:t>
                        </w:r>
                        <w:proofErr w:type="spellStart"/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>deslizante</w:t>
                        </w:r>
                        <w:proofErr w:type="spellEnd"/>
                      </w:p>
                    </w:tc>
                  </w:tr>
                </w:tbl>
                <w:p w14:paraId="249F0B6B" w14:textId="77777777" w:rsidR="00FC5015" w:rsidRPr="004C6DEB" w:rsidRDefault="00FC5015" w:rsidP="00840CC7">
                  <w:pPr>
                    <w:pStyle w:val="TDC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3F154A" w14:paraId="68F5F2AD" w14:textId="77777777" w:rsidTr="00452CB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909" w:type="dxa"/>
                  <w:gridSpan w:val="3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6E3BC" w:themeFill="accent3" w:themeFillTint="66"/>
                  <w:vAlign w:val="center"/>
                </w:tcPr>
                <w:p w14:paraId="1A069048" w14:textId="6DFB4733" w:rsidR="003F154A" w:rsidRPr="003F154A" w:rsidRDefault="00FC5015" w:rsidP="003F154A">
                  <w:pPr>
                    <w:rPr>
                      <w:rStyle w:val="Textoennegrita"/>
                      <w:bCs/>
                    </w:rPr>
                  </w:pPr>
                  <w:proofErr w:type="spellStart"/>
                  <w:r>
                    <w:rPr>
                      <w:rStyle w:val="Textoennegrita"/>
                      <w:b/>
                    </w:rPr>
                    <w:t>Fuerzas</w:t>
                  </w:r>
                  <w:proofErr w:type="spellEnd"/>
                  <w:r>
                    <w:rPr>
                      <w:rStyle w:val="Textoennegrita"/>
                      <w:b/>
                    </w:rPr>
                    <w:t xml:space="preserve"> </w:t>
                  </w:r>
                  <w:proofErr w:type="spellStart"/>
                  <w:r>
                    <w:rPr>
                      <w:rStyle w:val="Textoennegrita"/>
                      <w:b/>
                    </w:rPr>
                    <w:t>resultantes</w:t>
                  </w:r>
                  <w:proofErr w:type="spellEnd"/>
                </w:p>
                <w:tbl>
                  <w:tblPr>
                    <w:tblStyle w:val="Tablaconcuadrcula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3F154A" w14:paraId="2A6822B6" w14:textId="77777777" w:rsidTr="00452CBC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08D9DD12" w14:textId="568E4383" w:rsidR="003F154A" w:rsidRDefault="00FC5015" w:rsidP="000A7C6B">
                        <w:pPr>
                          <w:jc w:val="center"/>
                          <w:rPr>
                            <w:rStyle w:val="Textoennegrita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Textoennegrita"/>
                            <w:sz w:val="20"/>
                            <w:szCs w:val="20"/>
                          </w:rPr>
                          <w:t>Componentes</w:t>
                        </w:r>
                        <w:proofErr w:type="spellEnd"/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2902B6E2" w14:textId="4127C536" w:rsidR="003F154A" w:rsidRDefault="00FC5015" w:rsidP="000A7C6B">
                        <w:pPr>
                          <w:jc w:val="center"/>
                          <w:rPr>
                            <w:rStyle w:val="Textoennegrita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682ED08B" w14:textId="0EB46276" w:rsidR="003F154A" w:rsidRDefault="00FC5015" w:rsidP="000A7C6B">
                        <w:pPr>
                          <w:jc w:val="center"/>
                          <w:rPr>
                            <w:rStyle w:val="Textoennegrita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67035988" w14:textId="4F3A1BAA" w:rsidR="003F154A" w:rsidRDefault="00FC5015" w:rsidP="000A7C6B">
                        <w:pPr>
                          <w:jc w:val="center"/>
                          <w:rPr>
                            <w:rStyle w:val="Textoennegrita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14:paraId="068EABF9" w14:textId="68437580" w:rsidR="003F154A" w:rsidRDefault="00FC5015" w:rsidP="000A7C6B">
                        <w:pPr>
                          <w:jc w:val="center"/>
                          <w:rPr>
                            <w:rStyle w:val="Textoennegrita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Textoennegrita"/>
                            <w:sz w:val="20"/>
                            <w:szCs w:val="20"/>
                          </w:rPr>
                          <w:t>Resultante</w:t>
                        </w:r>
                        <w:proofErr w:type="spellEnd"/>
                      </w:p>
                    </w:tc>
                  </w:tr>
                  <w:tr w:rsidR="003F154A" w14:paraId="0A2F4B4B" w14:textId="77777777" w:rsidTr="00452CBC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78085CE2" w14:textId="31499D79" w:rsidR="003F154A" w:rsidRDefault="00FC5015" w:rsidP="000A7C6B">
                        <w:pPr>
                          <w:jc w:val="center"/>
                          <w:rPr>
                            <w:rStyle w:val="Textoennegrita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Textoennegrita"/>
                            <w:sz w:val="20"/>
                            <w:szCs w:val="20"/>
                          </w:rPr>
                          <w:t>Fuerza</w:t>
                        </w:r>
                        <w:proofErr w:type="spellEnd"/>
                        <w:r>
                          <w:rPr>
                            <w:rStyle w:val="Textoennegrita"/>
                            <w:sz w:val="20"/>
                            <w:szCs w:val="20"/>
                          </w:rPr>
                          <w:t xml:space="preserve"> de </w:t>
                        </w:r>
                        <w:proofErr w:type="spellStart"/>
                        <w:r>
                          <w:rPr>
                            <w:rStyle w:val="Textoennegrita"/>
                            <w:sz w:val="20"/>
                            <w:szCs w:val="20"/>
                          </w:rPr>
                          <w:t>reacción</w:t>
                        </w:r>
                        <w:proofErr w:type="spellEnd"/>
                        <w:r>
                          <w:rPr>
                            <w:rStyle w:val="Textoennegrita"/>
                            <w:sz w:val="20"/>
                            <w:szCs w:val="20"/>
                          </w:rPr>
                          <w:t>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3E02FDA" w14:textId="24F1AC11" w:rsidR="003F154A" w:rsidRPr="00EF37BF" w:rsidRDefault="00FC5015" w:rsidP="000A7C6B">
                        <w:pPr>
                          <w:jc w:val="center"/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  <w:t>-501,892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A98B1CE" w14:textId="6BA24AFE" w:rsidR="003F154A" w:rsidRPr="00EF37BF" w:rsidRDefault="00FC5015" w:rsidP="000A7C6B">
                        <w:pPr>
                          <w:jc w:val="center"/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EEA3687" w14:textId="28E33466" w:rsidR="003F154A" w:rsidRDefault="00FC5015" w:rsidP="000A7C6B">
                        <w:pPr>
                          <w:jc w:val="center"/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0A3ABB47" w14:textId="4D3C2602" w:rsidR="003F154A" w:rsidRPr="00EF37BF" w:rsidRDefault="00FC5015" w:rsidP="000A7C6B">
                        <w:pPr>
                          <w:jc w:val="center"/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  <w:t>501,892</w:t>
                        </w:r>
                      </w:p>
                    </w:tc>
                  </w:tr>
                  <w:tr w:rsidR="00935682" w14:paraId="47D5FF13" w14:textId="77777777" w:rsidTr="00452CBC">
                    <w:trPr>
                      <w:cantSplit/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53682E13" w14:textId="702AFA9A" w:rsidR="00935682" w:rsidRPr="00FC5015" w:rsidRDefault="00FC5015" w:rsidP="000A7C6B">
                        <w:pPr>
                          <w:jc w:val="center"/>
                          <w:rPr>
                            <w:rStyle w:val="Textoennegrita"/>
                            <w:sz w:val="20"/>
                            <w:szCs w:val="20"/>
                            <w:lang w:val="es-BO"/>
                          </w:rPr>
                        </w:pPr>
                        <w:r w:rsidRPr="00FC5015">
                          <w:rPr>
                            <w:rStyle w:val="Textoennegrita"/>
                            <w:sz w:val="20"/>
                            <w:szCs w:val="20"/>
                            <w:lang w:val="es-BO"/>
                          </w:rPr>
                          <w:t>Momento de reacción(</w:t>
                        </w:r>
                        <w:proofErr w:type="spellStart"/>
                        <w:r w:rsidRPr="00FC5015">
                          <w:rPr>
                            <w:rStyle w:val="Textoennegrita"/>
                            <w:sz w:val="20"/>
                            <w:szCs w:val="20"/>
                            <w:lang w:val="es-BO"/>
                          </w:rPr>
                          <w:t>N.m</w:t>
                        </w:r>
                        <w:proofErr w:type="spellEnd"/>
                        <w:r w:rsidRPr="00FC5015">
                          <w:rPr>
                            <w:rStyle w:val="Textoennegrita"/>
                            <w:sz w:val="20"/>
                            <w:szCs w:val="20"/>
                            <w:lang w:val="es-BO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EBC60B9" w14:textId="6662D7BF" w:rsidR="00935682" w:rsidRDefault="00FC5015" w:rsidP="000A7C6B">
                        <w:pPr>
                          <w:jc w:val="center"/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BD78088" w14:textId="4C23D9E6" w:rsidR="00935682" w:rsidRDefault="00FC5015" w:rsidP="000A7C6B">
                        <w:pPr>
                          <w:jc w:val="center"/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156ACDC1" w14:textId="2F5DEF5E" w:rsidR="00935682" w:rsidRDefault="00FC5015" w:rsidP="000A7C6B">
                        <w:pPr>
                          <w:jc w:val="center"/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3D6431C4" w14:textId="178AE668" w:rsidR="00935682" w:rsidRDefault="00FC5015" w:rsidP="000A7C6B">
                        <w:pPr>
                          <w:jc w:val="center"/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14:paraId="77A751B1" w14:textId="77777777" w:rsidR="003F154A" w:rsidRDefault="003F154A" w:rsidP="003F154A">
                  <w:pPr>
                    <w:jc w:val="center"/>
                    <w:rPr>
                      <w:rStyle w:val="Textoennegrita"/>
                      <w:b/>
                      <w:sz w:val="18"/>
                      <w:szCs w:val="18"/>
                    </w:rPr>
                  </w:pPr>
                  <w:r>
                    <w:rPr>
                      <w:rStyle w:val="Textoennegrita"/>
                      <w:b/>
                      <w:sz w:val="18"/>
                      <w:szCs w:val="18"/>
                    </w:rPr>
                    <w:t xml:space="preserve"> </w:t>
                  </w:r>
                </w:p>
              </w:tc>
            </w:tr>
          </w:tbl>
          <w:p w14:paraId="3E6BCEF5" w14:textId="77777777" w:rsidR="005273D5" w:rsidRDefault="005273D5" w:rsidP="00840CC7">
            <w:pPr>
              <w:pStyle w:val="TDC3"/>
            </w:pPr>
          </w:p>
          <w:tbl>
            <w:tblPr>
              <w:tblStyle w:val="Listaclara-nfasis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FC5015" w14:paraId="45D15E25" w14:textId="77777777" w:rsidTr="000C4CA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48EF6D5D" w14:textId="4CC083E1" w:rsidR="00FC5015" w:rsidRPr="004E282D" w:rsidRDefault="00FC5015" w:rsidP="005A5DC6">
                  <w:pPr>
                    <w:jc w:val="center"/>
                    <w:rPr>
                      <w:rStyle w:val="Textoennegrita"/>
                      <w:b/>
                      <w:color w:val="auto"/>
                    </w:rPr>
                  </w:pPr>
                  <w:r>
                    <w:rPr>
                      <w:rStyle w:val="Textoennegrita"/>
                      <w:b/>
                      <w:color w:val="auto"/>
                    </w:rPr>
                    <w:t>Nombre de carga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244352E4" w14:textId="0762D111" w:rsidR="00FC5015" w:rsidRPr="004E282D" w:rsidRDefault="00FC5015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color w:val="auto"/>
                    </w:rPr>
                  </w:pPr>
                  <w:r>
                    <w:rPr>
                      <w:rStyle w:val="Textoennegrita"/>
                      <w:b/>
                      <w:color w:val="auto"/>
                    </w:rPr>
                    <w:t>Cargar imagen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4E2A3F76" w14:textId="653FD991" w:rsidR="00FC5015" w:rsidRPr="004E282D" w:rsidRDefault="00FC5015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color w:val="auto"/>
                    </w:rPr>
                  </w:pPr>
                  <w:proofErr w:type="spellStart"/>
                  <w:r>
                    <w:rPr>
                      <w:rStyle w:val="Textoennegrita"/>
                      <w:b/>
                      <w:color w:val="auto"/>
                    </w:rPr>
                    <w:t>Detalles</w:t>
                  </w:r>
                  <w:proofErr w:type="spellEnd"/>
                  <w:r>
                    <w:rPr>
                      <w:rStyle w:val="Textoennegrita"/>
                      <w:b/>
                      <w:color w:val="auto"/>
                    </w:rPr>
                    <w:t xml:space="preserve"> de carga</w:t>
                  </w:r>
                </w:p>
              </w:tc>
            </w:tr>
            <w:tr w:rsidR="00FC5015" w14:paraId="55E08056" w14:textId="77777777" w:rsidTr="00FC501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  <w:bottom w:val="single" w:sz="18" w:space="0" w:color="C0504D" w:themeColor="accent2"/>
                  </w:tcBorders>
                  <w:vAlign w:val="center"/>
                </w:tcPr>
                <w:p w14:paraId="0C1587D6" w14:textId="26544CB5" w:rsidR="00FC5015" w:rsidRPr="00F42DD1" w:rsidRDefault="00FC5015" w:rsidP="005A5DC6">
                  <w:pPr>
                    <w:jc w:val="center"/>
                    <w:rPr>
                      <w:rStyle w:val="Textoennegrita"/>
                    </w:rPr>
                  </w:pPr>
                  <w:r>
                    <w:rPr>
                      <w:rStyle w:val="Textoennegrita"/>
                    </w:rPr>
                    <w:t>Torsión-1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  <w:bottom w:val="single" w:sz="18" w:space="0" w:color="C0504D" w:themeColor="accent2"/>
                  </w:tcBorders>
                </w:tcPr>
                <w:p w14:paraId="3108E0C7" w14:textId="7FCD4BE4" w:rsidR="00FC5015" w:rsidRPr="006208CB" w:rsidRDefault="00FC5015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Textoennegrita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01E5762C" wp14:editId="362EA1B7">
                        <wp:extent cx="1907540" cy="1001395"/>
                        <wp:effectExtent l="0" t="0" r="0" b="8255"/>
                        <wp:docPr id="434234865" name="Imagen 3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34234865" name=""/>
                                <pic:cNvPicPr/>
                              </pic:nvPicPr>
                              <pic:blipFill>
                                <a:blip r:embed="rId3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0013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Cuadrculamedia1-nfasis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FC5015" w14:paraId="09C6FDDE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4AAB9658" w14:textId="5794ED34" w:rsidR="00FC5015" w:rsidRPr="00BE6656" w:rsidRDefault="00FC5015" w:rsidP="003F2268">
                        <w:pPr>
                          <w:jc w:val="right"/>
                          <w:rPr>
                            <w:rStyle w:val="Textoennegrita"/>
                            <w:bCs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</w:rPr>
                          <w:t>Referencia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33B38A22" w14:textId="075CCC0B" w:rsidR="00FC5015" w:rsidRPr="00B77EA3" w:rsidRDefault="00FC5015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>Cara&lt; 1 &gt;</w:t>
                        </w:r>
                      </w:p>
                    </w:tc>
                  </w:tr>
                  <w:tr w:rsidR="00FC5015" w14:paraId="3DF2DA42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0A47DEFC" w14:textId="28ABDD03" w:rsidR="00FC5015" w:rsidRDefault="00FC5015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Tipo: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024220D9" w14:textId="644A8E0F" w:rsidR="00FC5015" w:rsidRDefault="00FC5015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>Aplicar</w:t>
                        </w:r>
                        <w:proofErr w:type="spellEnd"/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>momento</w:t>
                        </w:r>
                        <w:proofErr w:type="spellEnd"/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>torsor</w:t>
                        </w:r>
                        <w:proofErr w:type="spellEnd"/>
                      </w:p>
                    </w:tc>
                  </w:tr>
                  <w:tr w:rsidR="00FC5015" w14:paraId="2058F91D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71A133F5" w14:textId="10598609" w:rsidR="00FC5015" w:rsidRDefault="00FC5015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Valor: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50532255" w14:textId="5577B919" w:rsidR="00FC5015" w:rsidRDefault="00FC5015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 xml:space="preserve">1 </w:t>
                        </w:r>
                        <w:proofErr w:type="spellStart"/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</w:p>
                    </w:tc>
                  </w:tr>
                </w:tbl>
                <w:p w14:paraId="1AE17209" w14:textId="77777777" w:rsidR="00FC5015" w:rsidRDefault="00FC5015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Textoennegrita"/>
                    </w:rPr>
                  </w:pPr>
                </w:p>
              </w:tc>
            </w:tr>
            <w:tr w:rsidR="00FC5015" w14:paraId="0375FC09" w14:textId="77777777" w:rsidTr="003A232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14:paraId="1E40D0CE" w14:textId="6B29163E" w:rsidR="00FC5015" w:rsidRPr="00F42DD1" w:rsidRDefault="00FC5015" w:rsidP="003A2326">
                  <w:pPr>
                    <w:jc w:val="center"/>
                    <w:rPr>
                      <w:rStyle w:val="Textoennegrita"/>
                    </w:rPr>
                  </w:pPr>
                  <w:r>
                    <w:rPr>
                      <w:rStyle w:val="Textoennegrita"/>
                    </w:rPr>
                    <w:t>Torsión-2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14:paraId="379720BD" w14:textId="0CA9A5A7" w:rsidR="00FC5015" w:rsidRPr="006208CB" w:rsidRDefault="00FC5015" w:rsidP="003A2326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6344AB97" wp14:editId="2AC3D77D">
                        <wp:extent cx="1907540" cy="1001395"/>
                        <wp:effectExtent l="0" t="0" r="0" b="8255"/>
                        <wp:docPr id="483896861" name="Imagen 3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83896861" name=""/>
                                <pic:cNvPicPr/>
                              </pic:nvPicPr>
                              <pic:blipFill>
                                <a:blip r:embed="rId3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0013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Cuadrculamedia1-nfasis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FC5015" w14:paraId="419CD2E8" w14:textId="77777777" w:rsidTr="003A2326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3BCFCB73" w14:textId="4DD82391" w:rsidR="00FC5015" w:rsidRPr="00BE6656" w:rsidRDefault="00FC5015" w:rsidP="003A2326">
                        <w:pPr>
                          <w:jc w:val="right"/>
                          <w:rPr>
                            <w:rStyle w:val="Textoennegrita"/>
                            <w:bCs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</w:rPr>
                          <w:t>Entidades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2DBCDDFC" w14:textId="77D95062" w:rsidR="00FC5015" w:rsidRPr="00B77EA3" w:rsidRDefault="00FC5015" w:rsidP="003A2326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 xml:space="preserve">1 </w:t>
                        </w:r>
                        <w:proofErr w:type="spellStart"/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>cara</w:t>
                        </w:r>
                        <w:proofErr w:type="spellEnd"/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>(s)</w:t>
                        </w:r>
                      </w:p>
                    </w:tc>
                  </w:tr>
                  <w:tr w:rsidR="00FC5015" w14:paraId="21F71B55" w14:textId="77777777" w:rsidTr="003A2326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349A123B" w14:textId="1FE0498C" w:rsidR="00FC5015" w:rsidRDefault="00FC5015" w:rsidP="003A2326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Tipo: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15BA2A57" w14:textId="7A724624" w:rsidR="00FC5015" w:rsidRDefault="00FC5015" w:rsidP="003A2326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>Aplicar</w:t>
                        </w:r>
                        <w:proofErr w:type="spellEnd"/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>momento</w:t>
                        </w:r>
                        <w:proofErr w:type="spellEnd"/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>torsor</w:t>
                        </w:r>
                        <w:proofErr w:type="spellEnd"/>
                      </w:p>
                    </w:tc>
                  </w:tr>
                  <w:tr w:rsidR="00FC5015" w14:paraId="50CC8D57" w14:textId="77777777" w:rsidTr="003A2326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063AEF0C" w14:textId="525729C8" w:rsidR="00FC5015" w:rsidRDefault="00FC5015" w:rsidP="003A2326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Valor: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1DF1656B" w14:textId="74EABC10" w:rsidR="00FC5015" w:rsidRDefault="00FC5015" w:rsidP="003A2326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 xml:space="preserve">1 </w:t>
                        </w:r>
                        <w:proofErr w:type="spellStart"/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</w:p>
                    </w:tc>
                  </w:tr>
                </w:tbl>
                <w:p w14:paraId="3853D743" w14:textId="77777777" w:rsidR="00FC5015" w:rsidRDefault="00FC5015" w:rsidP="003A2326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</w:rPr>
                  </w:pPr>
                </w:p>
              </w:tc>
            </w:tr>
            <w:tr w:rsidR="00FC5015" w14:paraId="30CAEF7C" w14:textId="77777777" w:rsidTr="003A232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14:paraId="60529ED0" w14:textId="151F9DFF" w:rsidR="00FC5015" w:rsidRPr="00F42DD1" w:rsidRDefault="00FC5015" w:rsidP="003A2326">
                  <w:pPr>
                    <w:jc w:val="center"/>
                    <w:rPr>
                      <w:rStyle w:val="Textoennegrita"/>
                    </w:rPr>
                  </w:pPr>
                  <w:r>
                    <w:rPr>
                      <w:rStyle w:val="Textoennegrita"/>
                    </w:rPr>
                    <w:t>Torsión-3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14:paraId="5CA37E95" w14:textId="22ABC51E" w:rsidR="00FC5015" w:rsidRPr="006208CB" w:rsidRDefault="00FC5015" w:rsidP="003A2326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Textoennegrita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32B5D462" wp14:editId="17120E86">
                        <wp:extent cx="1907540" cy="1001395"/>
                        <wp:effectExtent l="0" t="0" r="0" b="8255"/>
                        <wp:docPr id="1414989732" name="Imagen 3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14989732" name=""/>
                                <pic:cNvPicPr/>
                              </pic:nvPicPr>
                              <pic:blipFill>
                                <a:blip r:embed="rId3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0013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Cuadrculamedia1-nfasis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FC5015" w14:paraId="777C0084" w14:textId="77777777" w:rsidTr="003A2326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073BFEFC" w14:textId="72977FAE" w:rsidR="00FC5015" w:rsidRPr="00BE6656" w:rsidRDefault="00FC5015" w:rsidP="003A2326">
                        <w:pPr>
                          <w:jc w:val="right"/>
                          <w:rPr>
                            <w:rStyle w:val="Textoennegrita"/>
                            <w:bCs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</w:rPr>
                          <w:t>Entidades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23B1CFC2" w14:textId="390A29D3" w:rsidR="00FC5015" w:rsidRPr="00B77EA3" w:rsidRDefault="00FC5015" w:rsidP="003A2326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 xml:space="preserve">1 </w:t>
                        </w:r>
                        <w:proofErr w:type="spellStart"/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>cara</w:t>
                        </w:r>
                        <w:proofErr w:type="spellEnd"/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>(s)</w:t>
                        </w:r>
                      </w:p>
                    </w:tc>
                  </w:tr>
                  <w:tr w:rsidR="00FC5015" w14:paraId="1559FC19" w14:textId="77777777" w:rsidTr="003A2326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0372E380" w14:textId="38290B72" w:rsidR="00FC5015" w:rsidRDefault="00FC5015" w:rsidP="003A2326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Tipo: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698E5B85" w14:textId="19A8EF61" w:rsidR="00FC5015" w:rsidRDefault="00FC5015" w:rsidP="003A2326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>Aplicar</w:t>
                        </w:r>
                        <w:proofErr w:type="spellEnd"/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>momento</w:t>
                        </w:r>
                        <w:proofErr w:type="spellEnd"/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>torsor</w:t>
                        </w:r>
                        <w:proofErr w:type="spellEnd"/>
                      </w:p>
                    </w:tc>
                  </w:tr>
                  <w:tr w:rsidR="00FC5015" w14:paraId="5E9D6AF6" w14:textId="77777777" w:rsidTr="003A2326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6DA85DE9" w14:textId="581D4D23" w:rsidR="00FC5015" w:rsidRDefault="00FC5015" w:rsidP="003A2326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Valor: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6F27A2CC" w14:textId="77251586" w:rsidR="00FC5015" w:rsidRDefault="00FC5015" w:rsidP="003A2326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 xml:space="preserve">1 </w:t>
                        </w:r>
                        <w:proofErr w:type="spellStart"/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</w:p>
                    </w:tc>
                  </w:tr>
                </w:tbl>
                <w:p w14:paraId="6B2CCD40" w14:textId="77777777" w:rsidR="00FC5015" w:rsidRDefault="00FC5015" w:rsidP="003A2326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Textoennegrita"/>
                    </w:rPr>
                  </w:pPr>
                </w:p>
              </w:tc>
            </w:tr>
            <w:tr w:rsidR="00FC5015" w14:paraId="58146B85" w14:textId="77777777" w:rsidTr="003A232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14:paraId="74523CCA" w14:textId="736B17A5" w:rsidR="00FC5015" w:rsidRPr="00F42DD1" w:rsidRDefault="00FC5015" w:rsidP="003A2326">
                  <w:pPr>
                    <w:jc w:val="center"/>
                    <w:rPr>
                      <w:rStyle w:val="Textoennegrita"/>
                    </w:rPr>
                  </w:pPr>
                  <w:r>
                    <w:rPr>
                      <w:rStyle w:val="Textoennegrita"/>
                    </w:rPr>
                    <w:t>Torsión-4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14:paraId="11F2FBEF" w14:textId="60936786" w:rsidR="00FC5015" w:rsidRPr="006208CB" w:rsidRDefault="00FC5015" w:rsidP="003A2326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11F77253" wp14:editId="25AA7332">
                        <wp:extent cx="1907540" cy="1001395"/>
                        <wp:effectExtent l="0" t="0" r="0" b="8255"/>
                        <wp:docPr id="1111844475" name="Imagen 3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11844475" name=""/>
                                <pic:cNvPicPr/>
                              </pic:nvPicPr>
                              <pic:blipFill>
                                <a:blip r:embed="rId4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0013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Cuadrculamedia1-nfasis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FC5015" w14:paraId="3FB20CB6" w14:textId="77777777" w:rsidTr="003A2326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31B7BEB1" w14:textId="07A4495D" w:rsidR="00FC5015" w:rsidRPr="00BE6656" w:rsidRDefault="00FC5015" w:rsidP="003A2326">
                        <w:pPr>
                          <w:jc w:val="right"/>
                          <w:rPr>
                            <w:rStyle w:val="Textoennegrita"/>
                            <w:bCs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</w:rPr>
                          <w:t>Referencia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711B4EFC" w14:textId="449F25DD" w:rsidR="00FC5015" w:rsidRPr="00B77EA3" w:rsidRDefault="00FC5015" w:rsidP="003A2326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>Cara&lt; 1 &gt;</w:t>
                        </w:r>
                      </w:p>
                    </w:tc>
                  </w:tr>
                  <w:tr w:rsidR="00FC5015" w14:paraId="1A07121A" w14:textId="77777777" w:rsidTr="003A2326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6E6C566B" w14:textId="1C4E41B8" w:rsidR="00FC5015" w:rsidRDefault="00FC5015" w:rsidP="003A2326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Tipo: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4D3C3697" w14:textId="013BF442" w:rsidR="00FC5015" w:rsidRDefault="00FC5015" w:rsidP="003A2326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>Aplicar</w:t>
                        </w:r>
                        <w:proofErr w:type="spellEnd"/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>momento</w:t>
                        </w:r>
                        <w:proofErr w:type="spellEnd"/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>torsor</w:t>
                        </w:r>
                        <w:proofErr w:type="spellEnd"/>
                      </w:p>
                    </w:tc>
                  </w:tr>
                  <w:tr w:rsidR="00FC5015" w14:paraId="7F62CDD3" w14:textId="77777777" w:rsidTr="003A2326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43E595A4" w14:textId="0C7F0D98" w:rsidR="00FC5015" w:rsidRDefault="00FC5015" w:rsidP="003A2326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Valor: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59AA8FFD" w14:textId="0139301A" w:rsidR="00FC5015" w:rsidRDefault="00FC5015" w:rsidP="003A2326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 xml:space="preserve">1 </w:t>
                        </w:r>
                        <w:proofErr w:type="spellStart"/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</w:p>
                    </w:tc>
                  </w:tr>
                </w:tbl>
                <w:p w14:paraId="2C9E8300" w14:textId="77777777" w:rsidR="00FC5015" w:rsidRDefault="00FC5015" w:rsidP="003A2326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</w:rPr>
                  </w:pPr>
                </w:p>
              </w:tc>
            </w:tr>
            <w:tr w:rsidR="00FC5015" w14:paraId="6B96D280" w14:textId="77777777" w:rsidTr="003A232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14:paraId="226DA2F6" w14:textId="6582B2E1" w:rsidR="00FC5015" w:rsidRPr="00F42DD1" w:rsidRDefault="00FC5015" w:rsidP="003A2326">
                  <w:pPr>
                    <w:jc w:val="center"/>
                    <w:rPr>
                      <w:rStyle w:val="Textoennegrita"/>
                    </w:rPr>
                  </w:pPr>
                  <w:r>
                    <w:rPr>
                      <w:rStyle w:val="Textoennegrita"/>
                    </w:rPr>
                    <w:lastRenderedPageBreak/>
                    <w:t>Torsión-5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14:paraId="63118272" w14:textId="624E0B90" w:rsidR="00FC5015" w:rsidRPr="006208CB" w:rsidRDefault="00FC5015" w:rsidP="003A2326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Textoennegrita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671E8F64" wp14:editId="7AAEF99A">
                        <wp:extent cx="1907540" cy="1001395"/>
                        <wp:effectExtent l="0" t="0" r="0" b="8255"/>
                        <wp:docPr id="729044697" name="Imagen 3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29044697" name=""/>
                                <pic:cNvPicPr/>
                              </pic:nvPicPr>
                              <pic:blipFill>
                                <a:blip r:embed="rId4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0013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Cuadrculamedia1-nfasis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FC5015" w14:paraId="1FEBC1B1" w14:textId="77777777" w:rsidTr="003A2326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31C62967" w14:textId="77C967A3" w:rsidR="00FC5015" w:rsidRPr="00BE6656" w:rsidRDefault="00FC5015" w:rsidP="003A2326">
                        <w:pPr>
                          <w:jc w:val="right"/>
                          <w:rPr>
                            <w:rStyle w:val="Textoennegrita"/>
                            <w:bCs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</w:rPr>
                          <w:t>Referencia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1A2F3407" w14:textId="0499DC78" w:rsidR="00FC5015" w:rsidRPr="00B77EA3" w:rsidRDefault="00FC5015" w:rsidP="003A2326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>Cara&lt; 1 &gt;</w:t>
                        </w:r>
                      </w:p>
                    </w:tc>
                  </w:tr>
                  <w:tr w:rsidR="00FC5015" w14:paraId="16E6474C" w14:textId="77777777" w:rsidTr="003A2326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72FCF512" w14:textId="1B49DF64" w:rsidR="00FC5015" w:rsidRDefault="00FC5015" w:rsidP="003A2326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Tipo: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6D52A73A" w14:textId="7C0BBC51" w:rsidR="00FC5015" w:rsidRDefault="00FC5015" w:rsidP="003A2326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>Aplicar</w:t>
                        </w:r>
                        <w:proofErr w:type="spellEnd"/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>momento</w:t>
                        </w:r>
                        <w:proofErr w:type="spellEnd"/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>torsor</w:t>
                        </w:r>
                        <w:proofErr w:type="spellEnd"/>
                      </w:p>
                    </w:tc>
                  </w:tr>
                  <w:tr w:rsidR="00FC5015" w14:paraId="0F8B528B" w14:textId="77777777" w:rsidTr="003A2326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10C15340" w14:textId="6EEA4575" w:rsidR="00FC5015" w:rsidRDefault="00FC5015" w:rsidP="003A2326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Valor: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63A36CA1" w14:textId="2C7784BA" w:rsidR="00FC5015" w:rsidRDefault="00FC5015" w:rsidP="003A2326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 xml:space="preserve">1 </w:t>
                        </w:r>
                        <w:proofErr w:type="spellStart"/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</w:p>
                    </w:tc>
                  </w:tr>
                </w:tbl>
                <w:p w14:paraId="32727247" w14:textId="77777777" w:rsidR="00FC5015" w:rsidRDefault="00FC5015" w:rsidP="003A2326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Textoennegrita"/>
                    </w:rPr>
                  </w:pPr>
                </w:p>
              </w:tc>
            </w:tr>
            <w:tr w:rsidR="00FC5015" w14:paraId="5287AF61" w14:textId="77777777" w:rsidTr="003A232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14:paraId="141667FF" w14:textId="2640EB79" w:rsidR="00FC5015" w:rsidRPr="00F42DD1" w:rsidRDefault="00FC5015" w:rsidP="003A2326">
                  <w:pPr>
                    <w:jc w:val="center"/>
                    <w:rPr>
                      <w:rStyle w:val="Textoennegrita"/>
                    </w:rPr>
                  </w:pPr>
                  <w:r>
                    <w:rPr>
                      <w:rStyle w:val="Textoennegrita"/>
                    </w:rPr>
                    <w:t>Torsión-6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14:paraId="3AA05FE7" w14:textId="23EBBE4F" w:rsidR="00FC5015" w:rsidRPr="006208CB" w:rsidRDefault="00FC5015" w:rsidP="003A2326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25F09D97" wp14:editId="2CB36ED0">
                        <wp:extent cx="1907540" cy="1001395"/>
                        <wp:effectExtent l="0" t="0" r="0" b="8255"/>
                        <wp:docPr id="1841840690" name="Imagen 3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41840690" name=""/>
                                <pic:cNvPicPr/>
                              </pic:nvPicPr>
                              <pic:blipFill>
                                <a:blip r:embed="rId4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0013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Cuadrculamedia1-nfasis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FC5015" w14:paraId="1BA1AA5E" w14:textId="77777777" w:rsidTr="003A2326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358BF896" w14:textId="2859084A" w:rsidR="00FC5015" w:rsidRPr="00BE6656" w:rsidRDefault="00FC5015" w:rsidP="003A2326">
                        <w:pPr>
                          <w:jc w:val="right"/>
                          <w:rPr>
                            <w:rStyle w:val="Textoennegrita"/>
                            <w:bCs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</w:rPr>
                          <w:t>Entidades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55CC59E6" w14:textId="7A9FCD54" w:rsidR="00FC5015" w:rsidRPr="00B77EA3" w:rsidRDefault="00FC5015" w:rsidP="003A2326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 xml:space="preserve">1 </w:t>
                        </w:r>
                        <w:proofErr w:type="spellStart"/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>cara</w:t>
                        </w:r>
                        <w:proofErr w:type="spellEnd"/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>(s)</w:t>
                        </w:r>
                      </w:p>
                    </w:tc>
                  </w:tr>
                  <w:tr w:rsidR="00FC5015" w14:paraId="17241AB8" w14:textId="77777777" w:rsidTr="003A2326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73CE2022" w14:textId="5F21CD39" w:rsidR="00FC5015" w:rsidRDefault="00FC5015" w:rsidP="003A2326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Tipo: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45B3A094" w14:textId="2ECAEF61" w:rsidR="00FC5015" w:rsidRDefault="00FC5015" w:rsidP="003A2326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>Aplicar</w:t>
                        </w:r>
                        <w:proofErr w:type="spellEnd"/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>momento</w:t>
                        </w:r>
                        <w:proofErr w:type="spellEnd"/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>torsor</w:t>
                        </w:r>
                        <w:proofErr w:type="spellEnd"/>
                      </w:p>
                    </w:tc>
                  </w:tr>
                  <w:tr w:rsidR="00FC5015" w14:paraId="1A18136D" w14:textId="77777777" w:rsidTr="003A2326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788F7F97" w14:textId="28ADEF8D" w:rsidR="00FC5015" w:rsidRDefault="00FC5015" w:rsidP="003A2326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Valor: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341EBBD1" w14:textId="33CBBB7B" w:rsidR="00FC5015" w:rsidRDefault="00FC5015" w:rsidP="003A2326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 xml:space="preserve">1 </w:t>
                        </w:r>
                        <w:proofErr w:type="spellStart"/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</w:p>
                    </w:tc>
                  </w:tr>
                </w:tbl>
                <w:p w14:paraId="24119B83" w14:textId="77777777" w:rsidR="00FC5015" w:rsidRDefault="00FC5015" w:rsidP="003A2326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</w:rPr>
                  </w:pPr>
                </w:p>
              </w:tc>
            </w:tr>
            <w:tr w:rsidR="00FC5015" w14:paraId="0270E131" w14:textId="77777777" w:rsidTr="003A232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14:paraId="3A5FFE52" w14:textId="31B4928E" w:rsidR="00FC5015" w:rsidRPr="00F42DD1" w:rsidRDefault="00FC5015" w:rsidP="003A2326">
                  <w:pPr>
                    <w:jc w:val="center"/>
                    <w:rPr>
                      <w:rStyle w:val="Textoennegrita"/>
                    </w:rPr>
                  </w:pPr>
                  <w:r>
                    <w:rPr>
                      <w:rStyle w:val="Textoennegrita"/>
                    </w:rPr>
                    <w:t>Torsión-7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14:paraId="0FAC60B7" w14:textId="782CA917" w:rsidR="00FC5015" w:rsidRPr="006208CB" w:rsidRDefault="00FC5015" w:rsidP="003A2326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Textoennegrita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645FE15F" wp14:editId="09CD86A7">
                        <wp:extent cx="1907540" cy="1001395"/>
                        <wp:effectExtent l="0" t="0" r="0" b="8255"/>
                        <wp:docPr id="709007438" name="Imagen 3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09007438" name=""/>
                                <pic:cNvPicPr/>
                              </pic:nvPicPr>
                              <pic:blipFill>
                                <a:blip r:embed="rId4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0013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Cuadrculamedia1-nfasis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FC5015" w14:paraId="6A4ACB9D" w14:textId="77777777" w:rsidTr="003A2326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6307068C" w14:textId="444F8926" w:rsidR="00FC5015" w:rsidRPr="00BE6656" w:rsidRDefault="00FC5015" w:rsidP="003A2326">
                        <w:pPr>
                          <w:jc w:val="right"/>
                          <w:rPr>
                            <w:rStyle w:val="Textoennegrita"/>
                            <w:bCs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</w:rPr>
                          <w:t>Entidades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1F93204C" w14:textId="3A4D4A93" w:rsidR="00FC5015" w:rsidRPr="00B77EA3" w:rsidRDefault="00FC5015" w:rsidP="003A2326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 xml:space="preserve">1 </w:t>
                        </w:r>
                        <w:proofErr w:type="spellStart"/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>cara</w:t>
                        </w:r>
                        <w:proofErr w:type="spellEnd"/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>(s)</w:t>
                        </w:r>
                      </w:p>
                    </w:tc>
                  </w:tr>
                  <w:tr w:rsidR="00FC5015" w14:paraId="6AF39E56" w14:textId="77777777" w:rsidTr="003A2326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098A5667" w14:textId="1F0E2BDA" w:rsidR="00FC5015" w:rsidRDefault="00FC5015" w:rsidP="003A2326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Tipo: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1B216385" w14:textId="7DB4FF2B" w:rsidR="00FC5015" w:rsidRDefault="00FC5015" w:rsidP="003A2326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>Aplicar</w:t>
                        </w:r>
                        <w:proofErr w:type="spellEnd"/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>momento</w:t>
                        </w:r>
                        <w:proofErr w:type="spellEnd"/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>torsor</w:t>
                        </w:r>
                        <w:proofErr w:type="spellEnd"/>
                      </w:p>
                    </w:tc>
                  </w:tr>
                  <w:tr w:rsidR="00FC5015" w14:paraId="6DB2F7C5" w14:textId="77777777" w:rsidTr="003A2326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17A493C2" w14:textId="05D83FE0" w:rsidR="00FC5015" w:rsidRDefault="00FC5015" w:rsidP="003A2326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Valor: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1FC54349" w14:textId="541718DD" w:rsidR="00FC5015" w:rsidRDefault="00FC5015" w:rsidP="003A2326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 xml:space="preserve">1 </w:t>
                        </w:r>
                        <w:proofErr w:type="spellStart"/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</w:p>
                    </w:tc>
                  </w:tr>
                </w:tbl>
                <w:p w14:paraId="5272353A" w14:textId="77777777" w:rsidR="00FC5015" w:rsidRDefault="00FC5015" w:rsidP="003A2326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Textoennegrita"/>
                    </w:rPr>
                  </w:pPr>
                </w:p>
              </w:tc>
            </w:tr>
            <w:tr w:rsidR="00FC5015" w14:paraId="59E3EAF6" w14:textId="77777777" w:rsidTr="003A232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14:paraId="3F7BD697" w14:textId="4B120EE8" w:rsidR="00FC5015" w:rsidRPr="00F42DD1" w:rsidRDefault="00FC5015" w:rsidP="003A2326">
                  <w:pPr>
                    <w:jc w:val="center"/>
                    <w:rPr>
                      <w:rStyle w:val="Textoennegrita"/>
                    </w:rPr>
                  </w:pPr>
                  <w:r>
                    <w:rPr>
                      <w:rStyle w:val="Textoennegrita"/>
                    </w:rPr>
                    <w:t>Torsión-8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14:paraId="0CE424C5" w14:textId="1857AC8A" w:rsidR="00FC5015" w:rsidRPr="006208CB" w:rsidRDefault="00FC5015" w:rsidP="003A2326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7682EDA4" wp14:editId="04F36DF2">
                        <wp:extent cx="1907540" cy="1001395"/>
                        <wp:effectExtent l="0" t="0" r="0" b="8255"/>
                        <wp:docPr id="1968875487" name="Imagen 3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68875487" name=""/>
                                <pic:cNvPicPr/>
                              </pic:nvPicPr>
                              <pic:blipFill>
                                <a:blip r:embed="rId4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0013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Cuadrculamedia1-nfasis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FC5015" w14:paraId="46C90D93" w14:textId="77777777" w:rsidTr="003A2326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27634FBE" w14:textId="680E0D88" w:rsidR="00FC5015" w:rsidRPr="00BE6656" w:rsidRDefault="00FC5015" w:rsidP="003A2326">
                        <w:pPr>
                          <w:jc w:val="right"/>
                          <w:rPr>
                            <w:rStyle w:val="Textoennegrita"/>
                            <w:bCs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</w:rPr>
                          <w:t>Entidades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27F6EC04" w14:textId="7E2A0CD1" w:rsidR="00FC5015" w:rsidRPr="00B77EA3" w:rsidRDefault="00FC5015" w:rsidP="003A2326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 xml:space="preserve">1 </w:t>
                        </w:r>
                        <w:proofErr w:type="spellStart"/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>cara</w:t>
                        </w:r>
                        <w:proofErr w:type="spellEnd"/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>(s)</w:t>
                        </w:r>
                      </w:p>
                    </w:tc>
                  </w:tr>
                  <w:tr w:rsidR="00FC5015" w14:paraId="4501B10C" w14:textId="77777777" w:rsidTr="003A2326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1189BB15" w14:textId="6CF1F3CC" w:rsidR="00FC5015" w:rsidRDefault="00FC5015" w:rsidP="003A2326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Tipo: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6BDAD3F1" w14:textId="1922BC2B" w:rsidR="00FC5015" w:rsidRDefault="00FC5015" w:rsidP="003A2326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>Aplicar</w:t>
                        </w:r>
                        <w:proofErr w:type="spellEnd"/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>momento</w:t>
                        </w:r>
                        <w:proofErr w:type="spellEnd"/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>torsor</w:t>
                        </w:r>
                        <w:proofErr w:type="spellEnd"/>
                      </w:p>
                    </w:tc>
                  </w:tr>
                  <w:tr w:rsidR="00FC5015" w14:paraId="4876C812" w14:textId="77777777" w:rsidTr="003A2326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4428EF11" w14:textId="0FE634AE" w:rsidR="00FC5015" w:rsidRDefault="00FC5015" w:rsidP="003A2326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Valor: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716846F3" w14:textId="0D7FBE65" w:rsidR="00FC5015" w:rsidRDefault="00FC5015" w:rsidP="003A2326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 xml:space="preserve">1 </w:t>
                        </w:r>
                        <w:proofErr w:type="spellStart"/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</w:p>
                    </w:tc>
                  </w:tr>
                </w:tbl>
                <w:p w14:paraId="2A1A9C1E" w14:textId="77777777" w:rsidR="00FC5015" w:rsidRDefault="00FC5015" w:rsidP="003A2326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</w:rPr>
                  </w:pPr>
                </w:p>
              </w:tc>
            </w:tr>
          </w:tbl>
          <w:p w14:paraId="1693CBDD" w14:textId="297B765E" w:rsidR="005273D5" w:rsidRDefault="005273D5" w:rsidP="000A7C6B">
            <w:pPr>
              <w:rPr>
                <w:rStyle w:val="Textoennegrita"/>
              </w:rPr>
            </w:pPr>
          </w:p>
        </w:tc>
      </w:tr>
    </w:tbl>
    <w:p w14:paraId="1661DC1F" w14:textId="77777777" w:rsidR="00132707" w:rsidRDefault="00132707" w:rsidP="00132707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132707" w:rsidRPr="00FC5015" w14:paraId="4564ECE1" w14:textId="77777777" w:rsidTr="005B3D16">
        <w:tc>
          <w:tcPr>
            <w:tcW w:w="11016" w:type="dxa"/>
          </w:tcPr>
          <w:p w14:paraId="43466149" w14:textId="00303020" w:rsidR="00132707" w:rsidRPr="00FC5015" w:rsidRDefault="00132707" w:rsidP="000A7C6B">
            <w:pPr>
              <w:pStyle w:val="Ttulo1"/>
              <w:rPr>
                <w:lang w:val="es-BO"/>
              </w:rPr>
            </w:pPr>
            <w:r w:rsidRPr="00FC5015">
              <w:rPr>
                <w:lang w:val="es-BO"/>
              </w:rPr>
              <w:br w:type="page"/>
            </w:r>
            <w:bookmarkStart w:id="13" w:name="_Toc147358911"/>
            <w:r w:rsidR="00FC5015" w:rsidRPr="00FC5015">
              <w:rPr>
                <w:lang w:val="es-BO"/>
              </w:rPr>
              <w:t>Definiciones de conector</w:t>
            </w:r>
            <w:bookmarkEnd w:id="13"/>
          </w:p>
          <w:p w14:paraId="4E8E818B" w14:textId="53B2EE17" w:rsidR="00132707" w:rsidRPr="00FC5015" w:rsidRDefault="00FC5015" w:rsidP="000A7C6B">
            <w:pPr>
              <w:rPr>
                <w:lang w:val="es-BO"/>
              </w:rPr>
            </w:pPr>
            <w:r w:rsidRPr="00FC5015">
              <w:rPr>
                <w:lang w:val="es-BO"/>
              </w:rPr>
              <w:t>No hay datos</w:t>
            </w:r>
          </w:p>
          <w:p w14:paraId="4C0C82F1" w14:textId="0078BA6F" w:rsidR="00EF37BF" w:rsidRPr="00FC5015" w:rsidRDefault="00EF37BF" w:rsidP="000A7C6B">
            <w:pPr>
              <w:rPr>
                <w:lang w:val="es-BO"/>
              </w:rPr>
            </w:pPr>
          </w:p>
          <w:p w14:paraId="4AAB621B" w14:textId="77777777" w:rsidR="000F2729" w:rsidRPr="00FC5015" w:rsidRDefault="000F2729" w:rsidP="000A7C6B">
            <w:pPr>
              <w:rPr>
                <w:lang w:val="es-BO"/>
              </w:rPr>
            </w:pPr>
          </w:p>
          <w:p w14:paraId="2BDF760F" w14:textId="3294F656" w:rsidR="00E12C21" w:rsidRPr="00FC5015" w:rsidRDefault="00E12C21" w:rsidP="000A7C6B">
            <w:pPr>
              <w:rPr>
                <w:lang w:val="es-BO"/>
              </w:rPr>
            </w:pPr>
          </w:p>
          <w:p w14:paraId="1ADDADE5" w14:textId="2386739B" w:rsidR="00132707" w:rsidRPr="00FC5015" w:rsidRDefault="00132707" w:rsidP="000A7C6B">
            <w:pPr>
              <w:rPr>
                <w:lang w:val="es-BO"/>
              </w:rPr>
            </w:pPr>
          </w:p>
        </w:tc>
      </w:tr>
    </w:tbl>
    <w:p w14:paraId="4BE0408A" w14:textId="77777777" w:rsidR="00104BD8" w:rsidRPr="00FC5015" w:rsidRDefault="00104BD8" w:rsidP="006936A0">
      <w:pPr>
        <w:rPr>
          <w:lang w:val="es-B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104BD8" w14:paraId="1D7EAAE6" w14:textId="77777777" w:rsidTr="00213D4E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53C7C11A" w14:textId="3994D95F" w:rsidR="00104BD8" w:rsidRDefault="00FC5015" w:rsidP="00FC5015">
            <w:pPr>
              <w:pStyle w:val="Ttulo1"/>
            </w:pPr>
            <w:bookmarkStart w:id="14" w:name="_Toc147358912"/>
            <w:proofErr w:type="spellStart"/>
            <w:r>
              <w:lastRenderedPageBreak/>
              <w:t>Información</w:t>
            </w:r>
            <w:proofErr w:type="spellEnd"/>
            <w:r>
              <w:t xml:space="preserve"> de </w:t>
            </w:r>
            <w:proofErr w:type="spellStart"/>
            <w:r>
              <w:t>interacción</w:t>
            </w:r>
            <w:bookmarkEnd w:id="14"/>
            <w:proofErr w:type="spellEnd"/>
          </w:p>
          <w:p w14:paraId="3147DC49" w14:textId="77777777" w:rsidR="00104BD8" w:rsidRPr="000B04D4" w:rsidRDefault="00104BD8" w:rsidP="000A7C6B"/>
          <w:tbl>
            <w:tblPr>
              <w:tblStyle w:val="LightGrid-Accent11"/>
              <w:tblW w:w="0" w:type="auto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20"/>
              <w:gridCol w:w="4067"/>
              <w:gridCol w:w="4067"/>
            </w:tblGrid>
            <w:tr w:rsidR="002B4DE8" w14:paraId="4B40854C" w14:textId="77777777" w:rsidTr="00213D4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CDAAE31" w14:textId="19923EAA" w:rsidR="002B4DE8" w:rsidRDefault="00FC5015" w:rsidP="00C16188">
                  <w:pPr>
                    <w:jc w:val="center"/>
                  </w:pPr>
                  <w:proofErr w:type="spellStart"/>
                  <w:r>
                    <w:t>Interacción</w:t>
                  </w:r>
                  <w:proofErr w:type="spellEnd"/>
                </w:p>
              </w:tc>
              <w:tc>
                <w:tcPr>
                  <w:tcW w:w="4067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C596730" w14:textId="703516BA" w:rsidR="002B4DE8" w:rsidRDefault="00FC5015" w:rsidP="00C161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 xml:space="preserve">Imagen de </w:t>
                  </w:r>
                  <w:proofErr w:type="spellStart"/>
                  <w:r>
                    <w:t>interacción</w:t>
                  </w:r>
                  <w:proofErr w:type="spellEnd"/>
                </w:p>
              </w:tc>
              <w:tc>
                <w:tcPr>
                  <w:tcW w:w="4067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CD89106" w14:textId="3A74FB71" w:rsidR="002B4DE8" w:rsidRDefault="00FC5015" w:rsidP="00C161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Propiedades</w:t>
                  </w:r>
                  <w:proofErr w:type="spellEnd"/>
                  <w:r>
                    <w:t xml:space="preserve"> de </w:t>
                  </w:r>
                  <w:proofErr w:type="spellStart"/>
                  <w:r>
                    <w:t>interacción</w:t>
                  </w:r>
                  <w:proofErr w:type="spellEnd"/>
                </w:p>
              </w:tc>
            </w:tr>
            <w:tr w:rsidR="002B4DE8" w14:paraId="35959542" w14:textId="77777777" w:rsidTr="003F226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54680AA" w14:textId="68D5D7A1" w:rsidR="002B4DE8" w:rsidRPr="00211C62" w:rsidRDefault="00FC5015" w:rsidP="00C16188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proofErr w:type="spellStart"/>
                  <w:r>
                    <w:rPr>
                      <w:rFonts w:asciiTheme="minorHAnsi" w:hAnsiTheme="minorHAnsi"/>
                      <w:b w:val="0"/>
                    </w:rPr>
                    <w:t>Interacción</w:t>
                  </w:r>
                  <w:proofErr w:type="spellEnd"/>
                  <w:r>
                    <w:rPr>
                      <w:rFonts w:asciiTheme="minorHAnsi" w:hAnsiTheme="minorHAnsi"/>
                      <w:b w:val="0"/>
                    </w:rPr>
                    <w:t xml:space="preserve"> global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7CC2BB3E" w14:textId="47F8948B" w:rsidR="002B4DE8" w:rsidRPr="000B04D4" w:rsidRDefault="00FC5015" w:rsidP="00C1618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2667800D" wp14:editId="1DEF6B48">
                        <wp:extent cx="2445385" cy="1283335"/>
                        <wp:effectExtent l="0" t="0" r="0" b="0"/>
                        <wp:docPr id="1873177758" name="Imagen 3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73177758" name=""/>
                                <pic:cNvPicPr/>
                              </pic:nvPicPr>
                              <pic:blipFill>
                                <a:blip r:embed="rId4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283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Cuadrculamedia1-nfasis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17091B" w14:paraId="5E86F38F" w14:textId="77777777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55963049" w14:textId="30A5CA80" w:rsidR="0017091B" w:rsidRPr="00BE6656" w:rsidRDefault="00FC5015" w:rsidP="004F6DE4">
                        <w:pPr>
                          <w:jc w:val="right"/>
                          <w:rPr>
                            <w:rStyle w:val="Textoennegrita"/>
                            <w:bCs/>
                          </w:rPr>
                        </w:pPr>
                        <w:r>
                          <w:t>Tipo: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7DC7369C" w14:textId="63566EE8" w:rsidR="0017091B" w:rsidRPr="00BE6656" w:rsidRDefault="00FC5015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Textoennegrita"/>
                            <w:b w:val="0"/>
                            <w:bCs w:val="0"/>
                          </w:rPr>
                        </w:pPr>
                        <w:r>
                          <w:rPr>
                            <w:rStyle w:val="Textoennegrita"/>
                            <w:b w:val="0"/>
                            <w:bCs w:val="0"/>
                          </w:rPr>
                          <w:t xml:space="preserve">Unión </w:t>
                        </w:r>
                        <w:proofErr w:type="spellStart"/>
                        <w:r>
                          <w:rPr>
                            <w:rStyle w:val="Textoennegrita"/>
                            <w:b w:val="0"/>
                            <w:bCs w:val="0"/>
                          </w:rPr>
                          <w:t>rígida</w:t>
                        </w:r>
                        <w:proofErr w:type="spellEnd"/>
                      </w:p>
                    </w:tc>
                  </w:tr>
                  <w:tr w:rsidR="00FC5015" w14:paraId="68F71CB6" w14:textId="77777777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4CD563AB" w14:textId="6B154E0D" w:rsidR="00FC5015" w:rsidRDefault="00FC5015" w:rsidP="004F6DE4">
                        <w:pPr>
                          <w:jc w:val="right"/>
                        </w:pPr>
                        <w:proofErr w:type="spellStart"/>
                        <w:r>
                          <w:t>Componentes</w:t>
                        </w:r>
                        <w:proofErr w:type="spellEnd"/>
                        <w: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315D724F" w14:textId="2B60440E" w:rsidR="00FC5015" w:rsidRDefault="00FC5015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Textoennegrita"/>
                            <w:b w:val="0"/>
                            <w:bCs w:val="0"/>
                          </w:rPr>
                        </w:pPr>
                        <w:r>
                          <w:rPr>
                            <w:rStyle w:val="Textoennegrita"/>
                            <w:b w:val="0"/>
                            <w:bCs w:val="0"/>
                          </w:rPr>
                          <w:t xml:space="preserve">1 </w:t>
                        </w:r>
                        <w:proofErr w:type="spellStart"/>
                        <w:r>
                          <w:rPr>
                            <w:rStyle w:val="Textoennegrita"/>
                            <w:b w:val="0"/>
                            <w:bCs w:val="0"/>
                          </w:rPr>
                          <w:t>componente</w:t>
                        </w:r>
                        <w:proofErr w:type="spellEnd"/>
                        <w:r>
                          <w:rPr>
                            <w:rStyle w:val="Textoennegrita"/>
                            <w:b w:val="0"/>
                            <w:bCs w:val="0"/>
                          </w:rPr>
                          <w:t>(s)</w:t>
                        </w:r>
                      </w:p>
                    </w:tc>
                  </w:tr>
                  <w:tr w:rsidR="00FC5015" w14:paraId="246E363C" w14:textId="77777777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258B46D5" w14:textId="3323733D" w:rsidR="00FC5015" w:rsidRDefault="00FC5015" w:rsidP="004F6DE4">
                        <w:pPr>
                          <w:jc w:val="right"/>
                        </w:pPr>
                        <w:proofErr w:type="spellStart"/>
                        <w:r>
                          <w:t>Opciones</w:t>
                        </w:r>
                        <w:proofErr w:type="spellEnd"/>
                        <w: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6B29249B" w14:textId="7208C406" w:rsidR="00FC5015" w:rsidRDefault="00FC5015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Textoennegrita"/>
                            <w:b w:val="0"/>
                            <w:bCs w:val="0"/>
                          </w:rPr>
                        </w:pPr>
                        <w:proofErr w:type="spellStart"/>
                        <w:r>
                          <w:rPr>
                            <w:rStyle w:val="Textoennegrita"/>
                            <w:b w:val="0"/>
                            <w:bCs w:val="0"/>
                          </w:rPr>
                          <w:t>Mallado</w:t>
                        </w:r>
                        <w:proofErr w:type="spellEnd"/>
                        <w:r>
                          <w:rPr>
                            <w:rStyle w:val="Textoennegrita"/>
                            <w:b w:val="0"/>
                            <w:bCs w:val="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Textoennegrita"/>
                            <w:b w:val="0"/>
                            <w:bCs w:val="0"/>
                          </w:rPr>
                          <w:t>independiente</w:t>
                        </w:r>
                        <w:proofErr w:type="spellEnd"/>
                      </w:p>
                    </w:tc>
                  </w:tr>
                </w:tbl>
                <w:p w14:paraId="7A3A9C92" w14:textId="77777777" w:rsidR="00213D4E" w:rsidRPr="00211C62" w:rsidRDefault="00213D4E" w:rsidP="0017091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</w:tbl>
          <w:p w14:paraId="3E4E6FCE" w14:textId="0E515AC3" w:rsidR="00104BD8" w:rsidRDefault="00104BD8" w:rsidP="000A7C6B">
            <w:pPr>
              <w:rPr>
                <w:rStyle w:val="A3"/>
              </w:rPr>
            </w:pPr>
          </w:p>
          <w:p w14:paraId="62241676" w14:textId="77777777" w:rsidR="00104BD8" w:rsidRDefault="00104BD8" w:rsidP="000A7C6B"/>
        </w:tc>
      </w:tr>
    </w:tbl>
    <w:p w14:paraId="1F6F00F7" w14:textId="77777777" w:rsidR="00A61A59" w:rsidRDefault="00A61A59" w:rsidP="006936A0"/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14:paraId="6A097B70" w14:textId="77777777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0084BB2E" w14:textId="23B091FE" w:rsidR="00A61A59" w:rsidRDefault="00FC5015" w:rsidP="000A7C6B">
            <w:pPr>
              <w:pStyle w:val="Ttulo1"/>
            </w:pPr>
            <w:bookmarkStart w:id="15" w:name="_Toc147358913"/>
            <w:proofErr w:type="spellStart"/>
            <w:r>
              <w:lastRenderedPageBreak/>
              <w:t>Información</w:t>
            </w:r>
            <w:proofErr w:type="spellEnd"/>
            <w:r>
              <w:t xml:space="preserve"> de </w:t>
            </w:r>
            <w:proofErr w:type="spellStart"/>
            <w:r>
              <w:t>malla</w:t>
            </w:r>
            <w:bookmarkEnd w:id="15"/>
            <w:proofErr w:type="spellEnd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14:paraId="3361DDEC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F0D9711" w14:textId="153E274C" w:rsidR="00A9531D" w:rsidRDefault="00FC5015" w:rsidP="00C16188">
                  <w:r>
                    <w:t xml:space="preserve">Tipo de </w:t>
                  </w:r>
                  <w:proofErr w:type="spellStart"/>
                  <w:r>
                    <w:t>malla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76972B1" w14:textId="2F22BF8E" w:rsidR="00A9531D" w:rsidRDefault="00FC5015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 xml:space="preserve">Malla </w:t>
                  </w:r>
                  <w:proofErr w:type="spellStart"/>
                  <w:r>
                    <w:t>sólida</w:t>
                  </w:r>
                  <w:proofErr w:type="spellEnd"/>
                </w:p>
              </w:tc>
            </w:tr>
            <w:tr w:rsidR="00FC5015" w:rsidRPr="00FC5015" w14:paraId="028D92FA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AE3CB27" w14:textId="0C4C2EE8" w:rsidR="00FC5015" w:rsidRDefault="00FC5015" w:rsidP="00C16188">
                  <w:proofErr w:type="spellStart"/>
                  <w:r>
                    <w:t>Mallador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utilizado</w:t>
                  </w:r>
                  <w:proofErr w:type="spellEnd"/>
                  <w:r>
                    <w:t xml:space="preserve">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FF55A13" w14:textId="61B02298" w:rsidR="00FC5015" w:rsidRPr="00FC5015" w:rsidRDefault="00FC5015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s-BO"/>
                    </w:rPr>
                  </w:pPr>
                  <w:r w:rsidRPr="00FC5015">
                    <w:rPr>
                      <w:lang w:val="es-BO"/>
                    </w:rPr>
                    <w:t>Malla basada en curvatura de combinado</w:t>
                  </w:r>
                </w:p>
              </w:tc>
            </w:tr>
            <w:tr w:rsidR="00FC5015" w14:paraId="083965E9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6801D6B" w14:textId="1D074C33" w:rsidR="00FC5015" w:rsidRPr="00FC5015" w:rsidRDefault="00FC5015" w:rsidP="00C16188">
                  <w:pPr>
                    <w:rPr>
                      <w:lang w:val="es-BO"/>
                    </w:rPr>
                  </w:pPr>
                  <w:r w:rsidRPr="00FC5015">
                    <w:rPr>
                      <w:lang w:val="es-BO"/>
                    </w:rPr>
                    <w:t>Puntos jacobianos para malla de alta calidad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BF59A9E" w14:textId="3C030EFA" w:rsidR="00FC5015" w:rsidRDefault="00FC5015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16 Puntos</w:t>
                  </w:r>
                </w:p>
              </w:tc>
            </w:tr>
            <w:tr w:rsidR="00FC5015" w14:paraId="00C4AC41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D00909E" w14:textId="1410E3F3" w:rsidR="00FC5015" w:rsidRDefault="00FC5015" w:rsidP="00C16188">
                  <w:proofErr w:type="spellStart"/>
                  <w:r>
                    <w:t>Tamaño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máximo</w:t>
                  </w:r>
                  <w:proofErr w:type="spellEnd"/>
                  <w:r>
                    <w:t xml:space="preserve"> de </w:t>
                  </w:r>
                  <w:proofErr w:type="spellStart"/>
                  <w:r>
                    <w:t>elemento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9B8C75A" w14:textId="6705ACCE" w:rsidR="00FC5015" w:rsidRDefault="00FC5015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12.7444 mm</w:t>
                  </w:r>
                </w:p>
              </w:tc>
            </w:tr>
            <w:tr w:rsidR="00FC5015" w14:paraId="764397E3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E7D6A9D" w14:textId="1A26DA80" w:rsidR="00FC5015" w:rsidRDefault="00FC5015" w:rsidP="00C16188">
                  <w:proofErr w:type="spellStart"/>
                  <w:r>
                    <w:t>Tamaño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mínimo</w:t>
                  </w:r>
                  <w:proofErr w:type="spellEnd"/>
                  <w:r>
                    <w:t xml:space="preserve"> del </w:t>
                  </w:r>
                  <w:proofErr w:type="spellStart"/>
                  <w:r>
                    <w:t>elemento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C6FC0C8" w14:textId="5F991DDD" w:rsidR="00FC5015" w:rsidRDefault="00FC5015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0.637219 mm</w:t>
                  </w:r>
                </w:p>
              </w:tc>
            </w:tr>
            <w:tr w:rsidR="00FC5015" w:rsidRPr="00FC5015" w14:paraId="2B658B1A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E2D4A40" w14:textId="7196300C" w:rsidR="00FC5015" w:rsidRDefault="00FC5015" w:rsidP="00C16188">
                  <w:r>
                    <w:t xml:space="preserve">Calidad de </w:t>
                  </w:r>
                  <w:proofErr w:type="spellStart"/>
                  <w:r>
                    <w:t>malla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A864082" w14:textId="29BE20C4" w:rsidR="00FC5015" w:rsidRPr="00FC5015" w:rsidRDefault="00FC5015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s-BO"/>
                    </w:rPr>
                  </w:pPr>
                  <w:r w:rsidRPr="00FC5015">
                    <w:rPr>
                      <w:lang w:val="es-BO"/>
                    </w:rPr>
                    <w:t>Elementos cuadráticos de alto orden</w:t>
                  </w:r>
                </w:p>
              </w:tc>
            </w:tr>
            <w:tr w:rsidR="00FC5015" w14:paraId="612DA3CF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94CAF56" w14:textId="2EF2197C" w:rsidR="00FC5015" w:rsidRPr="00FC5015" w:rsidRDefault="00FC5015" w:rsidP="00C16188">
                  <w:pPr>
                    <w:rPr>
                      <w:lang w:val="es-BO"/>
                    </w:rPr>
                  </w:pPr>
                  <w:r w:rsidRPr="00FC5015">
                    <w:rPr>
                      <w:lang w:val="es-BO"/>
                    </w:rPr>
                    <w:t>Mallar de nuevo las piezas fallidas de forma independiente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DEF521A" w14:textId="18C8895C" w:rsidR="00FC5015" w:rsidRDefault="00FC5015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proofErr w:type="spellStart"/>
                  <w:r>
                    <w:t>Desactivar</w:t>
                  </w:r>
                  <w:proofErr w:type="spellEnd"/>
                </w:p>
              </w:tc>
            </w:tr>
          </w:tbl>
          <w:p w14:paraId="4C8B769C" w14:textId="77777777" w:rsidR="00690657" w:rsidRDefault="00690657" w:rsidP="00690657"/>
          <w:p w14:paraId="1D520A47" w14:textId="54B9FF59" w:rsidR="00A9531D" w:rsidRPr="00690657" w:rsidRDefault="00FC5015" w:rsidP="00690657">
            <w:pPr>
              <w:pStyle w:val="Ttulo2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Información</w:t>
            </w:r>
            <w:proofErr w:type="spellEnd"/>
            <w:r>
              <w:rPr>
                <w:sz w:val="24"/>
                <w:szCs w:val="24"/>
              </w:rPr>
              <w:t xml:space="preserve"> de </w:t>
            </w:r>
            <w:proofErr w:type="spellStart"/>
            <w:r>
              <w:rPr>
                <w:sz w:val="24"/>
                <w:szCs w:val="24"/>
              </w:rPr>
              <w:t>malla</w:t>
            </w:r>
            <w:proofErr w:type="spellEnd"/>
            <w:r>
              <w:rPr>
                <w:sz w:val="24"/>
                <w:szCs w:val="24"/>
              </w:rPr>
              <w:t xml:space="preserve"> - </w:t>
            </w:r>
            <w:proofErr w:type="spellStart"/>
            <w:r>
              <w:rPr>
                <w:sz w:val="24"/>
                <w:szCs w:val="24"/>
              </w:rPr>
              <w:t>Detalles</w:t>
            </w:r>
            <w:proofErr w:type="spellEnd"/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14:paraId="714387B5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F6103D5" w14:textId="1C13E320" w:rsidR="007107BE" w:rsidRDefault="00FC5015" w:rsidP="00C16188">
                  <w:proofErr w:type="spellStart"/>
                  <w:r>
                    <w:t>Número</w:t>
                  </w:r>
                  <w:proofErr w:type="spellEnd"/>
                  <w:r>
                    <w:t xml:space="preserve"> total de </w:t>
                  </w:r>
                  <w:proofErr w:type="spellStart"/>
                  <w:r>
                    <w:t>nodos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7DCEB80" w14:textId="22D5B9F6" w:rsidR="007107BE" w:rsidRDefault="00FC5015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961528</w:t>
                  </w:r>
                </w:p>
              </w:tc>
            </w:tr>
            <w:tr w:rsidR="00FC5015" w14:paraId="0C90A528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70E5B8F" w14:textId="241C9D9D" w:rsidR="00FC5015" w:rsidRDefault="00FC5015" w:rsidP="00C16188">
                  <w:proofErr w:type="spellStart"/>
                  <w:r>
                    <w:t>Número</w:t>
                  </w:r>
                  <w:proofErr w:type="spellEnd"/>
                  <w:r>
                    <w:t xml:space="preserve"> total de </w:t>
                  </w:r>
                  <w:proofErr w:type="spellStart"/>
                  <w:r>
                    <w:t>elementos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CDB852A" w14:textId="78D75EB5" w:rsidR="00FC5015" w:rsidRDefault="00FC5015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608709</w:t>
                  </w:r>
                </w:p>
              </w:tc>
            </w:tr>
            <w:tr w:rsidR="00FC5015" w14:paraId="12DA224A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5517EB5" w14:textId="55621991" w:rsidR="00FC5015" w:rsidRDefault="00FC5015" w:rsidP="00C16188">
                  <w:proofErr w:type="spellStart"/>
                  <w:r>
                    <w:t>Cociente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máximo</w:t>
                  </w:r>
                  <w:proofErr w:type="spellEnd"/>
                  <w:r>
                    <w:t xml:space="preserve"> de </w:t>
                  </w:r>
                  <w:proofErr w:type="spellStart"/>
                  <w:r>
                    <w:t>aspecto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276CE6E" w14:textId="2F7BC1B8" w:rsidR="00FC5015" w:rsidRDefault="00FC5015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55.633</w:t>
                  </w:r>
                </w:p>
              </w:tc>
            </w:tr>
            <w:tr w:rsidR="00FC5015" w14:paraId="38133F24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11BDCAB" w14:textId="556A07C4" w:rsidR="00FC5015" w:rsidRPr="00FC5015" w:rsidRDefault="00FC5015" w:rsidP="00C16188">
                  <w:pPr>
                    <w:rPr>
                      <w:lang w:val="es-BO"/>
                    </w:rPr>
                  </w:pPr>
                  <w:r w:rsidRPr="00FC5015">
                    <w:rPr>
                      <w:lang w:val="es-BO"/>
                    </w:rPr>
                    <w:t>% de elementos cuyo cociente de aspecto es &lt; 3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4ED8BA6" w14:textId="5FB8D32D" w:rsidR="00FC5015" w:rsidRDefault="00FC5015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98.4</w:t>
                  </w:r>
                </w:p>
              </w:tc>
            </w:tr>
            <w:tr w:rsidR="00FC5015" w14:paraId="568C524A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139F0C6" w14:textId="603DBC85" w:rsidR="00FC5015" w:rsidRPr="00FC5015" w:rsidRDefault="00FC5015" w:rsidP="00C16188">
                  <w:pPr>
                    <w:rPr>
                      <w:lang w:val="es-BO"/>
                    </w:rPr>
                  </w:pPr>
                  <w:r w:rsidRPr="00FC5015">
                    <w:rPr>
                      <w:lang w:val="es-BO"/>
                    </w:rPr>
                    <w:t>El porcentaje de elementos cuyo cociente de aspecto es &gt; 10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6D6B937" w14:textId="3B7619C7" w:rsidR="00FC5015" w:rsidRDefault="00FC5015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0.083</w:t>
                  </w:r>
                </w:p>
              </w:tc>
            </w:tr>
            <w:tr w:rsidR="00FC5015" w14:paraId="319F9805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38E5F97" w14:textId="5297CBCF" w:rsidR="00FC5015" w:rsidRDefault="00FC5015" w:rsidP="00C16188">
                  <w:proofErr w:type="spellStart"/>
                  <w:r>
                    <w:t>Porcentaje</w:t>
                  </w:r>
                  <w:proofErr w:type="spellEnd"/>
                  <w:r>
                    <w:t xml:space="preserve"> de </w:t>
                  </w:r>
                  <w:proofErr w:type="spellStart"/>
                  <w:r>
                    <w:t>elementos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distorsionados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7F5F407" w14:textId="2472B5CB" w:rsidR="00FC5015" w:rsidRDefault="00FC5015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FC5015" w:rsidRPr="00FC5015" w14:paraId="62F4759A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79F7212" w14:textId="57508842" w:rsidR="00FC5015" w:rsidRPr="00FC5015" w:rsidRDefault="00FC5015" w:rsidP="00C16188">
                  <w:pPr>
                    <w:rPr>
                      <w:lang w:val="es-BO"/>
                    </w:rPr>
                  </w:pPr>
                  <w:r w:rsidRPr="00FC5015">
                    <w:rPr>
                      <w:lang w:val="es-BO"/>
                    </w:rPr>
                    <w:t>Tiempo para completar la malla (</w:t>
                  </w:r>
                  <w:proofErr w:type="spellStart"/>
                  <w:r w:rsidRPr="00FC5015">
                    <w:rPr>
                      <w:lang w:val="es-BO"/>
                    </w:rPr>
                    <w:t>hh;mm;ss</w:t>
                  </w:r>
                  <w:proofErr w:type="spellEnd"/>
                  <w:r w:rsidRPr="00FC5015">
                    <w:rPr>
                      <w:lang w:val="es-BO"/>
                    </w:rPr>
                    <w:t xml:space="preserve">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AE80AD5" w14:textId="47883AB8" w:rsidR="00FC5015" w:rsidRPr="00FC5015" w:rsidRDefault="00FC5015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s-BO"/>
                    </w:rPr>
                  </w:pPr>
                  <w:r w:rsidRPr="00FC5015">
                    <w:rPr>
                      <w:lang w:val="es-BO"/>
                    </w:rPr>
                    <w:t>00:00:45</w:t>
                  </w:r>
                </w:p>
              </w:tc>
            </w:tr>
            <w:tr w:rsidR="00FC5015" w:rsidRPr="00FC5015" w14:paraId="3EB03E43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8CFA941" w14:textId="0A515EA5" w:rsidR="00FC5015" w:rsidRPr="00FC5015" w:rsidRDefault="00FC5015" w:rsidP="00C16188">
                  <w:pPr>
                    <w:rPr>
                      <w:lang w:val="es-BO"/>
                    </w:rPr>
                  </w:pPr>
                  <w:r w:rsidRPr="00FC5015">
                    <w:rPr>
                      <w:lang w:val="es-BO"/>
                    </w:rPr>
                    <w:t xml:space="preserve">Nombre de computadora: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19CFD5A" w14:textId="6EA88C4C" w:rsidR="00FC5015" w:rsidRPr="00FC5015" w:rsidRDefault="00FC5015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s-BO"/>
                    </w:rPr>
                  </w:pPr>
                  <w:r w:rsidRPr="00FC5015">
                    <w:rPr>
                      <w:lang w:val="es-BO"/>
                    </w:rPr>
                    <w:t>SEBASTIANPC</w:t>
                  </w:r>
                </w:p>
              </w:tc>
            </w:tr>
          </w:tbl>
          <w:p w14:paraId="74FFD9A7" w14:textId="77777777" w:rsidR="00690657" w:rsidRPr="00FC5015" w:rsidRDefault="00690657" w:rsidP="00690657">
            <w:pPr>
              <w:rPr>
                <w:lang w:val="es-BO"/>
              </w:rPr>
            </w:pPr>
          </w:p>
          <w:p w14:paraId="164DD761" w14:textId="2956D093" w:rsidR="002F5299" w:rsidRPr="00FC5015" w:rsidRDefault="00FC5015" w:rsidP="00690657">
            <w:pPr>
              <w:pStyle w:val="Ttulo2"/>
              <w:rPr>
                <w:sz w:val="24"/>
                <w:szCs w:val="24"/>
                <w:lang w:val="es-BO"/>
              </w:rPr>
            </w:pPr>
            <w:r w:rsidRPr="00FC5015">
              <w:rPr>
                <w:sz w:val="24"/>
                <w:szCs w:val="24"/>
                <w:lang w:val="es-BO"/>
              </w:rPr>
              <w:t>Información sobre el control de malla:</w:t>
            </w:r>
          </w:p>
          <w:tbl>
            <w:tblPr>
              <w:tblStyle w:val="Listaclara-nfasis3"/>
              <w:tblW w:w="0" w:type="auto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2947"/>
              <w:gridCol w:w="3870"/>
              <w:gridCol w:w="3937"/>
            </w:tblGrid>
            <w:tr w:rsidR="00A14EA8" w:rsidRPr="00FC5015" w14:paraId="72555ED1" w14:textId="77777777" w:rsidTr="00FA533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47" w:type="dxa"/>
                  <w:tcBorders>
                    <w:top w:val="single" w:sz="18" w:space="0" w:color="4D7830"/>
                    <w:left w:val="single" w:sz="18" w:space="0" w:color="76923C" w:themeColor="accent3" w:themeShade="BF"/>
                    <w:bottom w:val="single" w:sz="8" w:space="0" w:color="000000" w:themeColor="text1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  <w:hideMark/>
                </w:tcPr>
                <w:p w14:paraId="434C5385" w14:textId="6EBB33E3" w:rsidR="00A14EA8" w:rsidRPr="00FC5015" w:rsidRDefault="00FC5015" w:rsidP="00A14EA8">
                  <w:pPr>
                    <w:jc w:val="center"/>
                    <w:rPr>
                      <w:rStyle w:val="Textoennegrita"/>
                      <w:b/>
                      <w:color w:val="auto"/>
                      <w:lang w:val="es-BO"/>
                    </w:rPr>
                  </w:pPr>
                  <w:r w:rsidRPr="00FC5015">
                    <w:rPr>
                      <w:rStyle w:val="Textoennegrita"/>
                      <w:color w:val="auto"/>
                      <w:lang w:val="es-BO"/>
                    </w:rPr>
                    <w:t>Nombre del control de malla</w:t>
                  </w:r>
                </w:p>
              </w:tc>
              <w:tc>
                <w:tcPr>
                  <w:tcW w:w="3870" w:type="dxa"/>
                  <w:tcBorders>
                    <w:top w:val="single" w:sz="18" w:space="0" w:color="4D7830"/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  <w:hideMark/>
                </w:tcPr>
                <w:p w14:paraId="622CE065" w14:textId="2697C656" w:rsidR="00A14EA8" w:rsidRPr="00FC5015" w:rsidRDefault="00FC5015" w:rsidP="00A14EA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color w:val="auto"/>
                      <w:lang w:val="es-BO"/>
                    </w:rPr>
                  </w:pPr>
                  <w:r w:rsidRPr="00FC5015">
                    <w:rPr>
                      <w:rStyle w:val="Textoennegrita"/>
                      <w:color w:val="auto"/>
                      <w:lang w:val="es-BO"/>
                    </w:rPr>
                    <w:t>Imagen del control de malla</w:t>
                  </w:r>
                </w:p>
              </w:tc>
              <w:tc>
                <w:tcPr>
                  <w:tcW w:w="3937" w:type="dxa"/>
                  <w:tcBorders>
                    <w:top w:val="single" w:sz="18" w:space="0" w:color="4D7830"/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  <w:hideMark/>
                </w:tcPr>
                <w:p w14:paraId="6EA95CAE" w14:textId="59D2F62C" w:rsidR="00A14EA8" w:rsidRPr="00FC5015" w:rsidRDefault="00FC5015" w:rsidP="00A14EA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color w:val="auto"/>
                      <w:lang w:val="es-BO"/>
                    </w:rPr>
                  </w:pPr>
                  <w:r w:rsidRPr="00FC5015">
                    <w:rPr>
                      <w:rStyle w:val="Textoennegrita"/>
                      <w:color w:val="auto"/>
                      <w:lang w:val="es-BO"/>
                    </w:rPr>
                    <w:t>Detalles del control de malla</w:t>
                  </w:r>
                </w:p>
              </w:tc>
            </w:tr>
            <w:tr w:rsidR="00A14EA8" w14:paraId="0FA164DE" w14:textId="77777777" w:rsidTr="00FA533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4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  <w:bottom w:val="single" w:sz="8" w:space="0" w:color="000000" w:themeColor="text1"/>
                    <w:right w:val="single" w:sz="8" w:space="0" w:color="000000" w:themeColor="text1"/>
                  </w:tcBorders>
                  <w:vAlign w:val="center"/>
                  <w:hideMark/>
                </w:tcPr>
                <w:p w14:paraId="50236F70" w14:textId="23944B37" w:rsidR="00A14EA8" w:rsidRDefault="00FC5015" w:rsidP="00A14EA8">
                  <w:pPr>
                    <w:jc w:val="center"/>
                    <w:rPr>
                      <w:rStyle w:val="Textoennegrita"/>
                    </w:rPr>
                  </w:pPr>
                  <w:r>
                    <w:rPr>
                      <w:rStyle w:val="Textoennegrita"/>
                    </w:rPr>
                    <w:t>Control-1</w:t>
                  </w:r>
                </w:p>
              </w:tc>
              <w:tc>
                <w:tcPr>
                  <w:tcW w:w="3870" w:type="dxa"/>
                  <w:tcBorders>
                    <w:top w:val="single" w:sz="18" w:space="0" w:color="76923C" w:themeColor="accent3" w:themeShade="BF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vAlign w:val="center"/>
                  <w:hideMark/>
                </w:tcPr>
                <w:p w14:paraId="7A76EABC" w14:textId="2E828D74" w:rsidR="00A14EA8" w:rsidRDefault="00FC5015" w:rsidP="00A14EA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61795E33" wp14:editId="3186DD95">
                        <wp:extent cx="2311400" cy="1212850"/>
                        <wp:effectExtent l="0" t="0" r="0" b="6350"/>
                        <wp:docPr id="1250897794" name="Imagen 4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50897794" name=""/>
                                <pic:cNvPicPr/>
                              </pic:nvPicPr>
                              <pic:blipFill>
                                <a:blip r:embed="rId4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11400" cy="12128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937" w:type="dxa"/>
                  <w:tcBorders>
                    <w:top w:val="single" w:sz="18" w:space="0" w:color="76923C" w:themeColor="accent3" w:themeShade="BF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hideMark/>
                </w:tcPr>
                <w:tbl>
                  <w:tblPr>
                    <w:tblStyle w:val="Cuadrculamedia1-nfasis6"/>
                    <w:tblW w:w="3756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1764"/>
                    <w:gridCol w:w="1992"/>
                  </w:tblGrid>
                  <w:tr w:rsidR="00FA5333" w14:paraId="01AF21C9" w14:textId="77777777" w:rsidTr="00485382">
                    <w:trPr>
                      <w:trHeight w:val="104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764" w:type="dxa"/>
                        <w:shd w:val="clear" w:color="auto" w:fill="auto"/>
                        <w:hideMark/>
                      </w:tcPr>
                      <w:p w14:paraId="3F182057" w14:textId="017E35CE" w:rsidR="00FA5333" w:rsidRPr="00BE6656" w:rsidRDefault="00FC5015" w:rsidP="00485382">
                        <w:pPr>
                          <w:jc w:val="right"/>
                          <w:rPr>
                            <w:rStyle w:val="Textoennegrita"/>
                            <w:bCs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</w:rPr>
                          <w:t>Entidades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1992" w:type="dxa"/>
                        <w:shd w:val="clear" w:color="auto" w:fill="auto"/>
                        <w:hideMark/>
                      </w:tcPr>
                      <w:p w14:paraId="1B9D6EC4" w14:textId="61E2E25F" w:rsidR="00FA5333" w:rsidRDefault="00FC5015" w:rsidP="0048538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Textoennegrita"/>
                            <w:b w:val="0"/>
                            <w:bCs w:val="0"/>
                          </w:rPr>
                        </w:pPr>
                        <w:r>
                          <w:rPr>
                            <w:rStyle w:val="Textoennegrita"/>
                            <w:b w:val="0"/>
                            <w:bCs w:val="0"/>
                          </w:rPr>
                          <w:t xml:space="preserve">1 </w:t>
                        </w:r>
                        <w:proofErr w:type="spellStart"/>
                        <w:r>
                          <w:rPr>
                            <w:rStyle w:val="Textoennegrita"/>
                            <w:b w:val="0"/>
                            <w:bCs w:val="0"/>
                          </w:rPr>
                          <w:t>componente</w:t>
                        </w:r>
                        <w:proofErr w:type="spellEnd"/>
                        <w:r>
                          <w:rPr>
                            <w:rStyle w:val="Textoennegrita"/>
                            <w:b w:val="0"/>
                            <w:bCs w:val="0"/>
                          </w:rPr>
                          <w:t>(s)</w:t>
                        </w:r>
                      </w:p>
                    </w:tc>
                  </w:tr>
                  <w:tr w:rsidR="00FC5015" w14:paraId="50D48D1A" w14:textId="77777777" w:rsidTr="00485382">
                    <w:trPr>
                      <w:trHeight w:val="104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764" w:type="dxa"/>
                        <w:shd w:val="clear" w:color="auto" w:fill="auto"/>
                      </w:tcPr>
                      <w:p w14:paraId="7844A121" w14:textId="0535F54B" w:rsidR="00FC5015" w:rsidRDefault="00FC5015" w:rsidP="00485382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</w:rPr>
                          <w:t>Unidades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1992" w:type="dxa"/>
                        <w:shd w:val="clear" w:color="auto" w:fill="auto"/>
                      </w:tcPr>
                      <w:p w14:paraId="7BE66599" w14:textId="020FDF5E" w:rsidR="00FC5015" w:rsidRDefault="00FC5015" w:rsidP="0048538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Textoennegrita"/>
                            <w:b w:val="0"/>
                            <w:bCs w:val="0"/>
                          </w:rPr>
                        </w:pPr>
                        <w:r>
                          <w:rPr>
                            <w:rStyle w:val="Textoennegrita"/>
                            <w:b w:val="0"/>
                            <w:bCs w:val="0"/>
                          </w:rPr>
                          <w:t>mm</w:t>
                        </w:r>
                      </w:p>
                    </w:tc>
                  </w:tr>
                  <w:tr w:rsidR="00FC5015" w14:paraId="34F38DA1" w14:textId="77777777" w:rsidTr="00485382">
                    <w:trPr>
                      <w:trHeight w:val="104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764" w:type="dxa"/>
                        <w:shd w:val="clear" w:color="auto" w:fill="auto"/>
                      </w:tcPr>
                      <w:p w14:paraId="14C7D18B" w14:textId="7E8D3BB7" w:rsidR="00FC5015" w:rsidRDefault="00FC5015" w:rsidP="00485382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</w:rPr>
                          <w:t>Tamaño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1992" w:type="dxa"/>
                        <w:shd w:val="clear" w:color="auto" w:fill="auto"/>
                      </w:tcPr>
                      <w:p w14:paraId="50BE70A0" w14:textId="0B38E0B5" w:rsidR="00FC5015" w:rsidRDefault="00FC5015" w:rsidP="0048538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Textoennegrita"/>
                            <w:b w:val="0"/>
                            <w:bCs w:val="0"/>
                          </w:rPr>
                        </w:pPr>
                        <w:r>
                          <w:rPr>
                            <w:rStyle w:val="Textoennegrita"/>
                            <w:b w:val="0"/>
                            <w:bCs w:val="0"/>
                          </w:rPr>
                          <w:t>3.18609</w:t>
                        </w:r>
                      </w:p>
                    </w:tc>
                  </w:tr>
                  <w:tr w:rsidR="00FC5015" w14:paraId="424B0B7C" w14:textId="77777777" w:rsidTr="00485382">
                    <w:trPr>
                      <w:trHeight w:val="104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764" w:type="dxa"/>
                        <w:shd w:val="clear" w:color="auto" w:fill="auto"/>
                      </w:tcPr>
                      <w:p w14:paraId="78AD0F62" w14:textId="54047C7F" w:rsidR="00FC5015" w:rsidRDefault="00FC5015" w:rsidP="00485382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</w:rPr>
                          <w:t>Cociente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1992" w:type="dxa"/>
                        <w:shd w:val="clear" w:color="auto" w:fill="auto"/>
                      </w:tcPr>
                      <w:p w14:paraId="22340FB3" w14:textId="4B28F5EB" w:rsidR="00FC5015" w:rsidRDefault="00FC5015" w:rsidP="0048538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Textoennegrita"/>
                            <w:b w:val="0"/>
                            <w:bCs w:val="0"/>
                          </w:rPr>
                        </w:pPr>
                        <w:r>
                          <w:rPr>
                            <w:rStyle w:val="Textoennegrita"/>
                            <w:b w:val="0"/>
                            <w:bCs w:val="0"/>
                          </w:rPr>
                          <w:t>3.18609</w:t>
                        </w:r>
                      </w:p>
                    </w:tc>
                  </w:tr>
                </w:tbl>
                <w:p w14:paraId="36AFC18F" w14:textId="77777777" w:rsidR="00FA5333" w:rsidRDefault="00FA5333" w:rsidP="00A14EA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</w:p>
              </w:tc>
            </w:tr>
          </w:tbl>
          <w:p w14:paraId="63BD238B" w14:textId="18F35D3E" w:rsidR="00A61A59" w:rsidRPr="00F077CB" w:rsidRDefault="00A61A59" w:rsidP="000A7C6B"/>
        </w:tc>
      </w:tr>
    </w:tbl>
    <w:p w14:paraId="08D15FC4" w14:textId="77777777" w:rsidR="002C53F9" w:rsidRDefault="002C53F9" w:rsidP="006936A0"/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2C53F9" w:rsidRPr="00FC5015" w14:paraId="487DD560" w14:textId="77777777" w:rsidTr="00D60DF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6353A124" w14:textId="5ACBC48F" w:rsidR="002C53F9" w:rsidRPr="00FC5015" w:rsidRDefault="00FC5015" w:rsidP="000A7C6B">
            <w:pPr>
              <w:pStyle w:val="Ttulo1"/>
              <w:rPr>
                <w:lang w:val="es-BO"/>
              </w:rPr>
            </w:pPr>
            <w:bookmarkStart w:id="16" w:name="_Toc147358914"/>
            <w:r w:rsidRPr="00FC5015">
              <w:rPr>
                <w:lang w:val="es-BO"/>
              </w:rPr>
              <w:t>Detalles del sensor</w:t>
            </w:r>
            <w:bookmarkEnd w:id="16"/>
          </w:p>
          <w:p w14:paraId="08A8A2E5" w14:textId="5F101E80" w:rsidR="002C53F9" w:rsidRPr="00FC5015" w:rsidRDefault="00FC5015" w:rsidP="000A7C6B">
            <w:pPr>
              <w:rPr>
                <w:lang w:val="es-BO"/>
              </w:rPr>
            </w:pPr>
            <w:r w:rsidRPr="00FC5015">
              <w:rPr>
                <w:lang w:val="es-BO"/>
              </w:rPr>
              <w:t>No hay datos</w:t>
            </w:r>
          </w:p>
        </w:tc>
      </w:tr>
    </w:tbl>
    <w:p w14:paraId="1E6FA7D5" w14:textId="77777777" w:rsidR="005F5B79" w:rsidRPr="00FC5015" w:rsidRDefault="005F5B79" w:rsidP="00F12133">
      <w:pPr>
        <w:rPr>
          <w:lang w:val="es-BO"/>
        </w:rPr>
      </w:pPr>
    </w:p>
    <w:tbl>
      <w:tblPr>
        <w:tblStyle w:val="Tablaconcuadrcula"/>
        <w:tblW w:w="11304" w:type="dxa"/>
        <w:tblLook w:val="04A0" w:firstRow="1" w:lastRow="0" w:firstColumn="1" w:lastColumn="0" w:noHBand="0" w:noVBand="1"/>
      </w:tblPr>
      <w:tblGrid>
        <w:gridCol w:w="11304"/>
      </w:tblGrid>
      <w:tr w:rsidR="005F5B79" w14:paraId="4B332393" w14:textId="77777777" w:rsidTr="00EA47EE">
        <w:trPr>
          <w:trHeight w:val="1900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3C8655B2" w14:textId="2643C88B" w:rsidR="005F5B79" w:rsidRPr="00FC5015" w:rsidRDefault="00FC5015" w:rsidP="000A7C6B">
            <w:pPr>
              <w:pStyle w:val="Ttulo1"/>
              <w:rPr>
                <w:lang w:val="es-BO"/>
              </w:rPr>
            </w:pPr>
            <w:bookmarkStart w:id="17" w:name="_Toc147358915"/>
            <w:r w:rsidRPr="00FC5015">
              <w:rPr>
                <w:lang w:val="es-BO"/>
              </w:rPr>
              <w:lastRenderedPageBreak/>
              <w:t>Fuerzas resultantes</w:t>
            </w:r>
            <w:bookmarkEnd w:id="17"/>
          </w:p>
          <w:p w14:paraId="089253CD" w14:textId="3F278B2C" w:rsidR="005F5B79" w:rsidRPr="00FC5015" w:rsidRDefault="00FC5015" w:rsidP="000A7C6B">
            <w:pPr>
              <w:pStyle w:val="Ttulo2"/>
              <w:rPr>
                <w:lang w:val="es-BO"/>
              </w:rPr>
            </w:pPr>
            <w:r w:rsidRPr="00FC5015">
              <w:rPr>
                <w:lang w:val="es-BO"/>
              </w:rPr>
              <w:t>Fuerzas de reacción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12453F" w:rsidRPr="00FC5015" w14:paraId="158A8D6B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70A5938C" w14:textId="4F0CD313" w:rsidR="005F5B79" w:rsidRPr="00FC5015" w:rsidRDefault="00FC5015" w:rsidP="000A7C6B">
                  <w:pPr>
                    <w:rPr>
                      <w:lang w:val="es-BO"/>
                    </w:rPr>
                  </w:pPr>
                  <w:r w:rsidRPr="00FC5015">
                    <w:rPr>
                      <w:lang w:val="es-BO"/>
                    </w:rPr>
                    <w:t>Conjunto de selecciones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1B1A44EB" w14:textId="22BC3D59" w:rsidR="005F5B79" w:rsidRPr="00FC5015" w:rsidRDefault="00FC5015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s-BO"/>
                    </w:rPr>
                  </w:pPr>
                  <w:r w:rsidRPr="00FC5015">
                    <w:rPr>
                      <w:lang w:val="es-BO"/>
                    </w:rPr>
                    <w:t>Unidades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59D2A3F1" w14:textId="73D45CC5" w:rsidR="005F5B79" w:rsidRPr="00FC5015" w:rsidRDefault="00FC5015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s-BO"/>
                    </w:rPr>
                  </w:pPr>
                  <w:r w:rsidRPr="00FC5015">
                    <w:rPr>
                      <w:lang w:val="es-BO"/>
                    </w:rP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00E833B7" w14:textId="7892B628" w:rsidR="005F5B79" w:rsidRPr="00FC5015" w:rsidRDefault="00FC5015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s-BO"/>
                    </w:rPr>
                  </w:pPr>
                  <w:r w:rsidRPr="00FC5015">
                    <w:rPr>
                      <w:lang w:val="es-BO"/>
                    </w:rP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67149AD1" w14:textId="55C55B0F" w:rsidR="005F5B79" w:rsidRPr="00FC5015" w:rsidRDefault="00FC5015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s-BO"/>
                    </w:rPr>
                  </w:pPr>
                  <w:r w:rsidRPr="00FC5015">
                    <w:rPr>
                      <w:lang w:val="es-BO"/>
                    </w:rP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1C842BA1" w14:textId="3237F18B" w:rsidR="005F5B79" w:rsidRPr="00FC5015" w:rsidRDefault="00FC5015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s-BO"/>
                    </w:rPr>
                  </w:pPr>
                  <w:r w:rsidRPr="00FC5015">
                    <w:rPr>
                      <w:lang w:val="es-BO"/>
                    </w:rPr>
                    <w:t>Resultante</w:t>
                  </w:r>
                </w:p>
              </w:tc>
            </w:tr>
            <w:tr w:rsidR="005F5B79" w:rsidRPr="00FC5015" w14:paraId="7024F542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F5FF1BF" w14:textId="3A0A6F79" w:rsidR="005F5B79" w:rsidRPr="00FC5015" w:rsidRDefault="00FC5015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Fonts w:asciiTheme="minorHAnsi" w:hAnsiTheme="minorHAnsi"/>
                      <w:b w:val="0"/>
                      <w:sz w:val="20"/>
                      <w:szCs w:val="20"/>
                      <w:lang w:val="es-BO"/>
                    </w:rPr>
                    <w:t>Todo el modelo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ECA2F37" w14:textId="2A8A471D" w:rsidR="005F5B79" w:rsidRPr="00FC5015" w:rsidRDefault="00FC501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sz w:val="20"/>
                      <w:szCs w:val="20"/>
                      <w:lang w:val="es-BO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D820A26" w14:textId="34F7D898" w:rsidR="005F5B79" w:rsidRPr="00FC5015" w:rsidRDefault="00FC501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sz w:val="20"/>
                      <w:szCs w:val="20"/>
                      <w:lang w:val="es-BO"/>
                    </w:rPr>
                    <w:t>-501,892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0CC445A" w14:textId="2F630236" w:rsidR="005F5B79" w:rsidRPr="00FC5015" w:rsidRDefault="00FC501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sz w:val="20"/>
                      <w:szCs w:val="20"/>
                      <w:lang w:val="es-BO"/>
                    </w:rPr>
                    <w:t>0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766DD6E" w14:textId="0F432D63" w:rsidR="005F5B79" w:rsidRPr="00FC5015" w:rsidRDefault="00FC501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sz w:val="20"/>
                      <w:szCs w:val="20"/>
                      <w:lang w:val="es-BO"/>
                    </w:rPr>
                    <w:t>0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049894C" w14:textId="273A22D6" w:rsidR="005F5B79" w:rsidRPr="00FC5015" w:rsidRDefault="00FC501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sz w:val="20"/>
                      <w:szCs w:val="20"/>
                      <w:lang w:val="es-BO"/>
                    </w:rPr>
                    <w:t>501,892</w:t>
                  </w:r>
                </w:p>
              </w:tc>
            </w:tr>
          </w:tbl>
          <w:p w14:paraId="54E1DE36" w14:textId="37945F27" w:rsidR="005F5B79" w:rsidRPr="00FC5015" w:rsidRDefault="00FC5015" w:rsidP="000A7C6B">
            <w:pPr>
              <w:pStyle w:val="Ttulo2"/>
              <w:rPr>
                <w:lang w:val="es-BO"/>
              </w:rPr>
            </w:pPr>
            <w:r w:rsidRPr="00FC5015">
              <w:rPr>
                <w:lang w:val="es-BO"/>
              </w:rPr>
              <w:t>Momentos de reacción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12453F" w14:paraId="39ED6940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7816938F" w14:textId="4310FFFD" w:rsidR="005F5B79" w:rsidRDefault="00FC5015" w:rsidP="000A7C6B">
                  <w:r>
                    <w:t xml:space="preserve">Conjunto de </w:t>
                  </w:r>
                  <w:proofErr w:type="spellStart"/>
                  <w:r>
                    <w:t>selecciones</w:t>
                  </w:r>
                  <w:proofErr w:type="spellEnd"/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1527BBE7" w14:textId="27426258" w:rsidR="005F5B79" w:rsidRDefault="00FC5015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Unidades</w:t>
                  </w:r>
                  <w:proofErr w:type="spellEnd"/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30605693" w14:textId="60B755D6" w:rsidR="005F5B79" w:rsidRDefault="00FC5015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7AE60E14" w14:textId="5ADF9417" w:rsidR="005F5B79" w:rsidRDefault="00FC5015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66B71CCF" w14:textId="591B2A9E" w:rsidR="005F5B79" w:rsidRDefault="00FC5015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19D921AB" w14:textId="66396828" w:rsidR="005F5B79" w:rsidRDefault="00FC5015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Resultante</w:t>
                  </w:r>
                  <w:proofErr w:type="spellEnd"/>
                </w:p>
              </w:tc>
            </w:tr>
            <w:tr w:rsidR="005F5B79" w14:paraId="1AEC3CCF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3EB84B4" w14:textId="7E3968FE" w:rsidR="005F5B79" w:rsidRPr="004D2956" w:rsidRDefault="00FC5015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 xml:space="preserve">Todo </w:t>
                  </w:r>
                  <w:proofErr w:type="spellStart"/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el</w:t>
                  </w:r>
                  <w:proofErr w:type="spellEnd"/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modelo</w:t>
                  </w:r>
                  <w:proofErr w:type="spellEnd"/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D4EE008" w14:textId="38C3A382" w:rsidR="005F5B79" w:rsidRPr="004D2956" w:rsidRDefault="00FC501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N.m</w:t>
                  </w:r>
                  <w:proofErr w:type="spellEnd"/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5F5694D" w14:textId="7464E5D4" w:rsidR="005F5B79" w:rsidRPr="004D2956" w:rsidRDefault="00FC501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2D57302" w14:textId="4E4116B6" w:rsidR="005F5B79" w:rsidRPr="004D2956" w:rsidRDefault="00FC501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1A9EADE" w14:textId="023EDE39" w:rsidR="005F5B79" w:rsidRPr="004D2956" w:rsidRDefault="00FC501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EA42A01" w14:textId="435DA192" w:rsidR="005F5B79" w:rsidRPr="004D2956" w:rsidRDefault="00FC501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14:paraId="73E59FDF" w14:textId="77777777" w:rsidR="005F5B79" w:rsidRDefault="005F5B79" w:rsidP="000A7C6B"/>
        </w:tc>
      </w:tr>
      <w:tr w:rsidR="005F5B79" w14:paraId="3E0F792F" w14:textId="77777777" w:rsidTr="00EA47EE">
        <w:trPr>
          <w:trHeight w:val="41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03E89818" w14:textId="400538B7" w:rsidR="00C6072D" w:rsidRPr="00FC5015" w:rsidRDefault="00FC5015" w:rsidP="00C6072D">
            <w:pPr>
              <w:pStyle w:val="Ttulo2"/>
              <w:rPr>
                <w:lang w:val="es-BO"/>
              </w:rPr>
            </w:pPr>
            <w:bookmarkStart w:id="18" w:name="_Toc243733151"/>
            <w:bookmarkStart w:id="19" w:name="_Toc245020119"/>
            <w:bookmarkStart w:id="20" w:name="_Toc245020151"/>
            <w:r w:rsidRPr="00FC5015">
              <w:rPr>
                <w:lang w:val="es-BO"/>
              </w:rPr>
              <w:t>Fuerzas de cuerpo libre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C6072D" w:rsidRPr="00FC5015" w14:paraId="5826DC89" w14:textId="77777777" w:rsidTr="00C5579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0D1F9475" w14:textId="58BACB08" w:rsidR="00C6072D" w:rsidRPr="00FC5015" w:rsidRDefault="00FC5015" w:rsidP="00C6072D">
                  <w:pPr>
                    <w:rPr>
                      <w:lang w:val="es-BO"/>
                    </w:rPr>
                  </w:pPr>
                  <w:r w:rsidRPr="00FC5015">
                    <w:rPr>
                      <w:lang w:val="es-BO"/>
                    </w:rPr>
                    <w:t>Conjunto de selecciones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0F8F07C7" w14:textId="63374C56" w:rsidR="00C6072D" w:rsidRPr="00FC5015" w:rsidRDefault="00FC5015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s-BO"/>
                    </w:rPr>
                  </w:pPr>
                  <w:r w:rsidRPr="00FC5015">
                    <w:rPr>
                      <w:lang w:val="es-BO"/>
                    </w:rPr>
                    <w:t>Unidades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7D2A0467" w14:textId="3CF17BD3" w:rsidR="00C6072D" w:rsidRPr="00FC5015" w:rsidRDefault="00FC5015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s-BO"/>
                    </w:rPr>
                  </w:pPr>
                  <w:r w:rsidRPr="00FC5015">
                    <w:rPr>
                      <w:lang w:val="es-BO"/>
                    </w:rP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4FF7DC94" w14:textId="05295605" w:rsidR="00C6072D" w:rsidRPr="00FC5015" w:rsidRDefault="00FC5015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s-BO"/>
                    </w:rPr>
                  </w:pPr>
                  <w:r w:rsidRPr="00FC5015">
                    <w:rPr>
                      <w:lang w:val="es-BO"/>
                    </w:rP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72D5E8AA" w14:textId="30F4C2B2" w:rsidR="00C6072D" w:rsidRPr="00FC5015" w:rsidRDefault="00FC5015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s-BO"/>
                    </w:rPr>
                  </w:pPr>
                  <w:r w:rsidRPr="00FC5015">
                    <w:rPr>
                      <w:lang w:val="es-BO"/>
                    </w:rP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134BA5DD" w14:textId="2E6C08CC" w:rsidR="00C6072D" w:rsidRPr="00FC5015" w:rsidRDefault="00FC5015" w:rsidP="00C6072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s-BO"/>
                    </w:rPr>
                  </w:pPr>
                  <w:r w:rsidRPr="00FC5015">
                    <w:rPr>
                      <w:lang w:val="es-BO"/>
                    </w:rPr>
                    <w:t>Resultante</w:t>
                  </w:r>
                </w:p>
              </w:tc>
            </w:tr>
            <w:tr w:rsidR="00C6072D" w:rsidRPr="00FC5015" w14:paraId="730F1BD6" w14:textId="77777777" w:rsidTr="00C557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5E75806" w14:textId="110BC95A" w:rsidR="00C6072D" w:rsidRPr="00FC5015" w:rsidRDefault="00FC5015" w:rsidP="00C6072D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rFonts w:asciiTheme="minorHAnsi" w:hAnsiTheme="minorHAnsi"/>
                      <w:b w:val="0"/>
                      <w:sz w:val="20"/>
                      <w:szCs w:val="20"/>
                      <w:lang w:val="es-BO"/>
                    </w:rPr>
                    <w:t>Todo el modelo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728B95D" w14:textId="5B7867D7" w:rsidR="00C6072D" w:rsidRPr="00FC5015" w:rsidRDefault="00FC5015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sz w:val="20"/>
                      <w:szCs w:val="20"/>
                      <w:lang w:val="es-BO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05C2728" w14:textId="172818F5" w:rsidR="00C6072D" w:rsidRPr="00FC5015" w:rsidRDefault="00FC5015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sz w:val="20"/>
                      <w:szCs w:val="20"/>
                      <w:lang w:val="es-BO"/>
                    </w:rPr>
                    <w:t>-2.558e+07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A572BD6" w14:textId="1DD5A9CD" w:rsidR="00C6072D" w:rsidRPr="00FC5015" w:rsidRDefault="00FC5015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sz w:val="20"/>
                      <w:szCs w:val="20"/>
                      <w:lang w:val="es-BO"/>
                    </w:rPr>
                    <w:t>-3.73841e+07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D395F6D" w14:textId="38DDF5CA" w:rsidR="00C6072D" w:rsidRPr="00FC5015" w:rsidRDefault="00FC5015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sz w:val="20"/>
                      <w:szCs w:val="20"/>
                      <w:lang w:val="es-BO"/>
                    </w:rPr>
                    <w:t>9.9992e+07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D0E924B" w14:textId="019A3921" w:rsidR="00C6072D" w:rsidRPr="00FC5015" w:rsidRDefault="00FC5015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s-BO"/>
                    </w:rPr>
                  </w:pPr>
                  <w:r w:rsidRPr="00FC5015">
                    <w:rPr>
                      <w:sz w:val="20"/>
                      <w:szCs w:val="20"/>
                      <w:lang w:val="es-BO"/>
                    </w:rPr>
                    <w:t>1.09774e+08</w:t>
                  </w:r>
                </w:p>
              </w:tc>
            </w:tr>
          </w:tbl>
          <w:p w14:paraId="25ABE3B8" w14:textId="32CFC8D0" w:rsidR="00C6072D" w:rsidRPr="00FC5015" w:rsidRDefault="00FC5015" w:rsidP="00C6072D">
            <w:pPr>
              <w:pStyle w:val="Ttulo2"/>
              <w:rPr>
                <w:lang w:val="es-BO"/>
              </w:rPr>
            </w:pPr>
            <w:r w:rsidRPr="00FC5015">
              <w:rPr>
                <w:lang w:val="es-BO"/>
              </w:rPr>
              <w:t>Momentos de cuerpo libre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C6072D" w14:paraId="0FB84D6A" w14:textId="77777777" w:rsidTr="00C5579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4E4BD0CD" w14:textId="03C5AB23" w:rsidR="00C6072D" w:rsidRDefault="00FC5015" w:rsidP="005C6EA8">
                  <w:r>
                    <w:t xml:space="preserve">Conjunto de </w:t>
                  </w:r>
                  <w:proofErr w:type="spellStart"/>
                  <w:r>
                    <w:t>selecciones</w:t>
                  </w:r>
                  <w:proofErr w:type="spellEnd"/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4D9622D6" w14:textId="38A992F5" w:rsidR="00C6072D" w:rsidRDefault="00FC5015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Unidades</w:t>
                  </w:r>
                  <w:proofErr w:type="spellEnd"/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13C347D5" w14:textId="24323B75" w:rsidR="00C6072D" w:rsidRDefault="00FC5015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45A772EC" w14:textId="530FB6CD" w:rsidR="00C6072D" w:rsidRDefault="00FC5015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43F09895" w14:textId="3F8ED3C3" w:rsidR="00C6072D" w:rsidRDefault="00FC5015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001A6599" w14:textId="49923FBF" w:rsidR="00C6072D" w:rsidRDefault="00FC5015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Resultante</w:t>
                  </w:r>
                  <w:proofErr w:type="spellEnd"/>
                </w:p>
              </w:tc>
            </w:tr>
            <w:tr w:rsidR="00C6072D" w14:paraId="02567B8F" w14:textId="77777777" w:rsidTr="00C557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C7EA324" w14:textId="51430EB8" w:rsidR="00C6072D" w:rsidRPr="004D2956" w:rsidRDefault="00FC5015" w:rsidP="00C6072D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 xml:space="preserve">Todo </w:t>
                  </w:r>
                  <w:proofErr w:type="spellStart"/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el</w:t>
                  </w:r>
                  <w:proofErr w:type="spellEnd"/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modelo</w:t>
                  </w:r>
                  <w:proofErr w:type="spellEnd"/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14576CD" w14:textId="5C7782DD" w:rsidR="00C6072D" w:rsidRPr="004D2956" w:rsidRDefault="00FC5015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N.m</w:t>
                  </w:r>
                  <w:proofErr w:type="spellEnd"/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0EB508B" w14:textId="361FC102" w:rsidR="00C6072D" w:rsidRPr="004D2956" w:rsidRDefault="00FC5015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E7DB591" w14:textId="1CE4C631" w:rsidR="00C6072D" w:rsidRPr="004D2956" w:rsidRDefault="00FC5015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7AB6A0C" w14:textId="655EA85E" w:rsidR="00C6072D" w:rsidRPr="004D2956" w:rsidRDefault="00FC5015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6101731" w14:textId="0AA46D50" w:rsidR="00C6072D" w:rsidRPr="004D2956" w:rsidRDefault="00FC5015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1e-33</w:t>
                  </w:r>
                </w:p>
              </w:tc>
            </w:tr>
          </w:tbl>
          <w:p w14:paraId="159CDE79" w14:textId="1F35C6F7" w:rsidR="005F5B79" w:rsidRDefault="005F5B79" w:rsidP="000A7C6B"/>
        </w:tc>
      </w:tr>
      <w:bookmarkEnd w:id="18"/>
      <w:bookmarkEnd w:id="19"/>
      <w:bookmarkEnd w:id="20"/>
    </w:tbl>
    <w:p w14:paraId="72A8E6E0" w14:textId="77777777" w:rsidR="00EC2432" w:rsidRDefault="00EC2432" w:rsidP="00EC243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EC2432" w14:paraId="67B3EE0C" w14:textId="77777777" w:rsidTr="00973246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4C2B601F" w14:textId="6EBE5CF3" w:rsidR="0050542D" w:rsidRPr="00FC5015" w:rsidRDefault="00FC5015" w:rsidP="00FC5015">
            <w:pPr>
              <w:pStyle w:val="Ttulo1"/>
            </w:pPr>
            <w:bookmarkStart w:id="21" w:name="_Toc147358916"/>
            <w:r>
              <w:t>Vigas</w:t>
            </w:r>
            <w:bookmarkEnd w:id="21"/>
          </w:p>
          <w:p w14:paraId="21843362" w14:textId="400D8AEB" w:rsidR="00EC2432" w:rsidRDefault="00FC5015" w:rsidP="000A7C6B">
            <w:r>
              <w:rPr>
                <w:sz w:val="24"/>
                <w:szCs w:val="24"/>
              </w:rPr>
              <w:t xml:space="preserve">No hay </w:t>
            </w:r>
            <w:proofErr w:type="spellStart"/>
            <w:r>
              <w:rPr>
                <w:sz w:val="24"/>
                <w:szCs w:val="24"/>
              </w:rPr>
              <w:t>datos</w:t>
            </w:r>
            <w:proofErr w:type="spellEnd"/>
          </w:p>
        </w:tc>
      </w:tr>
    </w:tbl>
    <w:p w14:paraId="7CC02C14" w14:textId="77777777" w:rsidR="00EC2432" w:rsidRDefault="00EC2432" w:rsidP="0094009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EC2432" w14:paraId="3120D791" w14:textId="77777777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736806C8" w14:textId="5EAE239D" w:rsidR="00EC2432" w:rsidRDefault="00FC5015" w:rsidP="000A7C6B">
            <w:pPr>
              <w:pStyle w:val="Ttulo1"/>
            </w:pPr>
            <w:bookmarkStart w:id="22" w:name="_Toc243733152"/>
            <w:bookmarkStart w:id="23" w:name="_Toc245020120"/>
            <w:bookmarkStart w:id="24" w:name="_Toc245020152"/>
            <w:bookmarkStart w:id="25" w:name="_Toc147358917"/>
            <w:proofErr w:type="spellStart"/>
            <w:r>
              <w:lastRenderedPageBreak/>
              <w:t>Resultados</w:t>
            </w:r>
            <w:proofErr w:type="spellEnd"/>
            <w:r>
              <w:t xml:space="preserve"> del </w:t>
            </w:r>
            <w:proofErr w:type="spellStart"/>
            <w:r>
              <w:t>estudio</w:t>
            </w:r>
            <w:bookmarkEnd w:id="25"/>
            <w:proofErr w:type="spellEnd"/>
          </w:p>
          <w:p w14:paraId="457161BF" w14:textId="77777777"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42"/>
              <w:gridCol w:w="2847"/>
              <w:gridCol w:w="2635"/>
              <w:gridCol w:w="2614"/>
            </w:tblGrid>
            <w:tr w:rsidR="00FC5015" w14:paraId="15DB495F" w14:textId="77777777" w:rsidTr="003A232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889577F" w14:textId="59B36FB3" w:rsidR="00FC5015" w:rsidRDefault="00FC5015" w:rsidP="00FC5015">
                  <w:r>
                    <w:t>Nombre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7EE642D" w14:textId="17C04D9C" w:rsidR="00FC5015" w:rsidRDefault="00FC5015" w:rsidP="00FC501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Tipo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F85DF4D" w14:textId="67E38F78" w:rsidR="00FC5015" w:rsidRDefault="00FC5015" w:rsidP="00FC501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Mín</w:t>
                  </w:r>
                  <w:proofErr w:type="spellEnd"/>
                  <w:r>
                    <w:t>.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3DD4555B" w14:textId="4FA833E8" w:rsidR="00FC5015" w:rsidRDefault="00FC5015" w:rsidP="00FC501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Máx</w:t>
                  </w:r>
                  <w:proofErr w:type="spellEnd"/>
                  <w:r>
                    <w:t>.</w:t>
                  </w:r>
                </w:p>
              </w:tc>
            </w:tr>
            <w:tr w:rsidR="00FC5015" w14:paraId="6D4CEE4F" w14:textId="77777777" w:rsidTr="003A232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89A75AA" w14:textId="50BCFCA0" w:rsidR="00FC5015" w:rsidRPr="004D2956" w:rsidRDefault="00FC5015" w:rsidP="00FC5015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Tensiones1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8A0BE6A" w14:textId="5E5523C4" w:rsidR="00FC5015" w:rsidRPr="004D2956" w:rsidRDefault="00FC5015" w:rsidP="00FC501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VON: </w:t>
                  </w:r>
                  <w:proofErr w:type="spellStart"/>
                  <w:r>
                    <w:rPr>
                      <w:sz w:val="20"/>
                      <w:szCs w:val="20"/>
                    </w:rPr>
                    <w:t>Tensión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de von Mises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46957B4" w14:textId="77777777" w:rsidR="00FC5015" w:rsidRDefault="00FC5015" w:rsidP="00FC501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0.000e+00N/m^2</w:t>
                  </w:r>
                </w:p>
                <w:p w14:paraId="49B5E989" w14:textId="185663BE" w:rsidR="00FC5015" w:rsidRPr="004D2956" w:rsidRDefault="00FC5015" w:rsidP="00FC501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Nodo</w:t>
                  </w:r>
                  <w:proofErr w:type="spellEnd"/>
                  <w:r>
                    <w:rPr>
                      <w:sz w:val="20"/>
                      <w:szCs w:val="20"/>
                    </w:rPr>
                    <w:t>: 385937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6E09E5E" w14:textId="77777777" w:rsidR="00FC5015" w:rsidRDefault="00FC5015" w:rsidP="00FC501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7.483e+12N/m^2</w:t>
                  </w:r>
                </w:p>
                <w:p w14:paraId="62CCFE84" w14:textId="12284236" w:rsidR="00FC5015" w:rsidRPr="004D2956" w:rsidRDefault="00FC5015" w:rsidP="00FC501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Nodo</w:t>
                  </w:r>
                  <w:proofErr w:type="spellEnd"/>
                  <w:r>
                    <w:rPr>
                      <w:sz w:val="20"/>
                      <w:szCs w:val="20"/>
                    </w:rPr>
                    <w:t>: 32400</w:t>
                  </w:r>
                </w:p>
              </w:tc>
            </w:tr>
            <w:tr w:rsidR="00FC5015" w14:paraId="3D077C14" w14:textId="77777777" w:rsidTr="003A2326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B5F3D2B" w14:textId="08F8DC04" w:rsidR="00FC5015" w:rsidRDefault="00FC5015" w:rsidP="00FC5015">
                  <w:pPr>
                    <w:jc w:val="center"/>
                    <w:rPr>
                      <w:rStyle w:val="Textoennegrita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 wp14:anchorId="4E1D33D5" wp14:editId="4A1E55E9">
                        <wp:extent cx="6858000" cy="3599180"/>
                        <wp:effectExtent l="0" t="0" r="0" b="1270"/>
                        <wp:docPr id="411038477" name="Imagen 4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11038477" name=""/>
                                <pic:cNvPicPr/>
                              </pic:nvPicPr>
                              <pic:blipFill>
                                <a:blip r:embed="rId4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991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FBA66D3" w14:textId="1511ECFD" w:rsidR="00FC5015" w:rsidRPr="004D2956" w:rsidRDefault="00FC5015" w:rsidP="00FC5015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Ensamblaje Rueda Omnidireccional-Análisis estático 1-Tensiones-Tensiones1</w:t>
                  </w:r>
                </w:p>
              </w:tc>
            </w:tr>
          </w:tbl>
          <w:p w14:paraId="623E4BE9" w14:textId="77777777" w:rsidR="00FC5015" w:rsidRDefault="00FC5015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697"/>
              <w:gridCol w:w="3196"/>
              <w:gridCol w:w="2332"/>
              <w:gridCol w:w="2313"/>
            </w:tblGrid>
            <w:tr w:rsidR="00FC5015" w14:paraId="0AC49DE7" w14:textId="77777777" w:rsidTr="003A232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C35ABA8" w14:textId="5A8557DA" w:rsidR="00FC5015" w:rsidRDefault="00FC5015" w:rsidP="00FC5015">
                  <w:r>
                    <w:t>Nombre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2073515" w14:textId="2958C9E9" w:rsidR="00FC5015" w:rsidRDefault="00FC5015" w:rsidP="00FC501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Tipo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98C3394" w14:textId="07AA6567" w:rsidR="00FC5015" w:rsidRDefault="00FC5015" w:rsidP="00FC501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Mín</w:t>
                  </w:r>
                  <w:proofErr w:type="spellEnd"/>
                  <w:r>
                    <w:t>.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72A3A382" w14:textId="4D385096" w:rsidR="00FC5015" w:rsidRDefault="00FC5015" w:rsidP="00FC501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Máx</w:t>
                  </w:r>
                  <w:proofErr w:type="spellEnd"/>
                  <w:r>
                    <w:t>.</w:t>
                  </w:r>
                </w:p>
              </w:tc>
            </w:tr>
            <w:tr w:rsidR="00FC5015" w14:paraId="066F27D9" w14:textId="77777777" w:rsidTr="003A232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3EA5B25" w14:textId="1CFAFC88" w:rsidR="00FC5015" w:rsidRPr="004D2956" w:rsidRDefault="00FC5015" w:rsidP="00FC5015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Desplazamientos1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0B76512" w14:textId="729CB4DF" w:rsidR="00FC5015" w:rsidRPr="004D2956" w:rsidRDefault="00FC5015" w:rsidP="00FC501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URES:   </w:t>
                  </w:r>
                  <w:proofErr w:type="spellStart"/>
                  <w:r>
                    <w:rPr>
                      <w:sz w:val="20"/>
                      <w:szCs w:val="20"/>
                    </w:rPr>
                    <w:t>Desplazamientos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sz w:val="20"/>
                      <w:szCs w:val="20"/>
                    </w:rPr>
                    <w:t>resultantes</w:t>
                  </w:r>
                  <w:proofErr w:type="spellEnd"/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31A71D5" w14:textId="77777777" w:rsidR="00FC5015" w:rsidRDefault="00FC5015" w:rsidP="00FC501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0.000e+00mm</w:t>
                  </w:r>
                </w:p>
                <w:p w14:paraId="56AD3A15" w14:textId="488DB020" w:rsidR="00FC5015" w:rsidRPr="004D2956" w:rsidRDefault="00FC5015" w:rsidP="00FC501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Nodo</w:t>
                  </w:r>
                  <w:proofErr w:type="spellEnd"/>
                  <w:r>
                    <w:rPr>
                      <w:sz w:val="20"/>
                      <w:szCs w:val="20"/>
                    </w:rPr>
                    <w:t>: 385937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4B38A97" w14:textId="77777777" w:rsidR="00FC5015" w:rsidRDefault="00FC5015" w:rsidP="00FC501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1.745e+11mm</w:t>
                  </w:r>
                </w:p>
                <w:p w14:paraId="4E9A099A" w14:textId="46D86D57" w:rsidR="00FC5015" w:rsidRPr="004D2956" w:rsidRDefault="00FC5015" w:rsidP="00FC501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Nodo</w:t>
                  </w:r>
                  <w:proofErr w:type="spellEnd"/>
                  <w:r>
                    <w:rPr>
                      <w:sz w:val="20"/>
                      <w:szCs w:val="20"/>
                    </w:rPr>
                    <w:t>: 736379</w:t>
                  </w:r>
                </w:p>
              </w:tc>
            </w:tr>
            <w:tr w:rsidR="00FC5015" w14:paraId="3C2B83FF" w14:textId="77777777" w:rsidTr="003A2326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1586D92" w14:textId="4D235B01" w:rsidR="00FC5015" w:rsidRDefault="00FC5015" w:rsidP="00FC5015">
                  <w:pPr>
                    <w:jc w:val="center"/>
                    <w:rPr>
                      <w:rStyle w:val="Textoennegrita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 wp14:anchorId="606708AF" wp14:editId="6B7232DD">
                        <wp:extent cx="6858000" cy="3599180"/>
                        <wp:effectExtent l="0" t="0" r="0" b="1270"/>
                        <wp:docPr id="351256276" name="Imagen 4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51256276" name=""/>
                                <pic:cNvPicPr/>
                              </pic:nvPicPr>
                              <pic:blipFill>
                                <a:blip r:embed="rId4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991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8706DA7" w14:textId="49138155" w:rsidR="00FC5015" w:rsidRPr="004D2956" w:rsidRDefault="00FC5015" w:rsidP="00FC5015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Ensamblaje Rueda Omnidireccional-Análisis estático 1-Desplazamientos-Desplazamientos1</w:t>
                  </w:r>
                </w:p>
              </w:tc>
            </w:tr>
          </w:tbl>
          <w:p w14:paraId="3CCEAD00" w14:textId="77777777" w:rsidR="00FC5015" w:rsidRDefault="00FC5015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732"/>
              <w:gridCol w:w="3217"/>
              <w:gridCol w:w="2305"/>
              <w:gridCol w:w="2284"/>
            </w:tblGrid>
            <w:tr w:rsidR="00FC5015" w14:paraId="4628BC11" w14:textId="77777777" w:rsidTr="003A232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D65EB27" w14:textId="452B4CAE" w:rsidR="00FC5015" w:rsidRDefault="00FC5015" w:rsidP="00FC5015">
                  <w:r>
                    <w:t>Nombre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9FAEBD7" w14:textId="39396C5F" w:rsidR="00FC5015" w:rsidRDefault="00FC5015" w:rsidP="00FC501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Tipo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A368B8B" w14:textId="5CEADC30" w:rsidR="00FC5015" w:rsidRDefault="00FC5015" w:rsidP="00FC501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Mín</w:t>
                  </w:r>
                  <w:proofErr w:type="spellEnd"/>
                  <w:r>
                    <w:t>.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799437AC" w14:textId="6C1E3F0F" w:rsidR="00FC5015" w:rsidRDefault="00FC5015" w:rsidP="00FC501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Máx</w:t>
                  </w:r>
                  <w:proofErr w:type="spellEnd"/>
                  <w:r>
                    <w:t>.</w:t>
                  </w:r>
                </w:p>
              </w:tc>
            </w:tr>
            <w:tr w:rsidR="00FC5015" w14:paraId="5EFEEAF5" w14:textId="77777777" w:rsidTr="003A232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3C3B850" w14:textId="6C073584" w:rsidR="00FC5015" w:rsidRPr="004D2956" w:rsidRDefault="00FC5015" w:rsidP="00FC5015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Deformaciones</w:t>
                  </w:r>
                  <w:proofErr w:type="spellEnd"/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 xml:space="preserve"> unitarias1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6828A43" w14:textId="0102460A" w:rsidR="00FC5015" w:rsidRPr="004D2956" w:rsidRDefault="00FC5015" w:rsidP="00FC501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ESTRN: </w:t>
                  </w:r>
                  <w:proofErr w:type="spellStart"/>
                  <w:r>
                    <w:rPr>
                      <w:sz w:val="20"/>
                      <w:szCs w:val="20"/>
                    </w:rPr>
                    <w:t>Deformación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sz w:val="20"/>
                      <w:szCs w:val="20"/>
                    </w:rPr>
                    <w:t>unitaria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sz w:val="20"/>
                      <w:szCs w:val="20"/>
                    </w:rPr>
                    <w:t>equivalente</w:t>
                  </w:r>
                  <w:proofErr w:type="spellEnd"/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10A6F84" w14:textId="77777777" w:rsidR="00FC5015" w:rsidRDefault="00FC5015" w:rsidP="00FC501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0.000e+00</w:t>
                  </w:r>
                </w:p>
                <w:p w14:paraId="78FF04D4" w14:textId="4864E342" w:rsidR="00FC5015" w:rsidRPr="004D2956" w:rsidRDefault="00FC5015" w:rsidP="00FC501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Elemento</w:t>
                  </w:r>
                  <w:proofErr w:type="spellEnd"/>
                  <w:r>
                    <w:rPr>
                      <w:sz w:val="20"/>
                      <w:szCs w:val="20"/>
                    </w:rPr>
                    <w:t>: 253050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2F44C1E" w14:textId="77777777" w:rsidR="00FC5015" w:rsidRDefault="00FC5015" w:rsidP="00FC501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2.460e+03</w:t>
                  </w:r>
                </w:p>
                <w:p w14:paraId="6A6926B5" w14:textId="5118F915" w:rsidR="00FC5015" w:rsidRPr="004D2956" w:rsidRDefault="00FC5015" w:rsidP="00FC501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Elemento</w:t>
                  </w:r>
                  <w:proofErr w:type="spellEnd"/>
                  <w:r>
                    <w:rPr>
                      <w:sz w:val="20"/>
                      <w:szCs w:val="20"/>
                    </w:rPr>
                    <w:t>: 129069</w:t>
                  </w:r>
                </w:p>
              </w:tc>
            </w:tr>
            <w:tr w:rsidR="00FC5015" w14:paraId="7411C159" w14:textId="77777777" w:rsidTr="003A2326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488A6D9" w14:textId="3DEED70D" w:rsidR="00FC5015" w:rsidRDefault="00FC5015" w:rsidP="00FC5015">
                  <w:pPr>
                    <w:jc w:val="center"/>
                    <w:rPr>
                      <w:rStyle w:val="Textoennegrita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 wp14:anchorId="0EBCF367" wp14:editId="7AFD4E8F">
                        <wp:extent cx="6858000" cy="3599180"/>
                        <wp:effectExtent l="0" t="0" r="0" b="1270"/>
                        <wp:docPr id="910911022" name="Imagen 4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10911022" name=""/>
                                <pic:cNvPicPr/>
                              </pic:nvPicPr>
                              <pic:blipFill>
                                <a:blip r:embed="rId4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991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975B79C" w14:textId="549549A0" w:rsidR="00FC5015" w:rsidRPr="004D2956" w:rsidRDefault="00FC5015" w:rsidP="00FC5015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Ensamblaje Rueda Omnidireccional-Análisis estático 1-Deformaciones unitarias-Deformaciones unitarias1</w:t>
                  </w:r>
                </w:p>
              </w:tc>
            </w:tr>
          </w:tbl>
          <w:p w14:paraId="2D2BD6A3" w14:textId="77777777" w:rsidR="00FC5015" w:rsidRDefault="00FC5015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3524"/>
              <w:gridCol w:w="7014"/>
            </w:tblGrid>
            <w:tr w:rsidR="00FC5015" w14:paraId="1A12F0C2" w14:textId="77777777" w:rsidTr="00FC501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4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4347E80" w14:textId="08C00DB9" w:rsidR="00FC5015" w:rsidRDefault="00FC5015" w:rsidP="00FC5015">
                  <w:r>
                    <w:t>Nombre</w:t>
                  </w:r>
                </w:p>
              </w:tc>
              <w:tc>
                <w:tcPr>
                  <w:tcW w:w="799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F3547DE" w14:textId="37895173" w:rsidR="00FC5015" w:rsidRDefault="00FC5015" w:rsidP="00FC501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Tipo</w:t>
                  </w:r>
                </w:p>
              </w:tc>
            </w:tr>
            <w:tr w:rsidR="00FC5015" w14:paraId="430B43A7" w14:textId="77777777" w:rsidTr="00E11B2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4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3AB0589" w14:textId="54807395" w:rsidR="00FC5015" w:rsidRPr="004D2956" w:rsidRDefault="00FC5015" w:rsidP="00FC5015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Desplazamientos1{1}</w:t>
                  </w:r>
                </w:p>
              </w:tc>
              <w:tc>
                <w:tcPr>
                  <w:tcW w:w="799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EC7D38B" w14:textId="62FC9161" w:rsidR="00FC5015" w:rsidRPr="004D2956" w:rsidRDefault="00FC5015" w:rsidP="00FC501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Deformada</w:t>
                  </w:r>
                  <w:proofErr w:type="spellEnd"/>
                </w:p>
              </w:tc>
            </w:tr>
            <w:tr w:rsidR="00FC5015" w14:paraId="5399266D" w14:textId="77777777" w:rsidTr="00FC5015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538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22F3470" w14:textId="4756F9C8" w:rsidR="00FC5015" w:rsidRDefault="00FC5015" w:rsidP="00FC5015">
                  <w:pPr>
                    <w:jc w:val="center"/>
                    <w:rPr>
                      <w:rStyle w:val="Textoennegrita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 wp14:anchorId="6EB942C6" wp14:editId="756D3006">
                        <wp:extent cx="6858000" cy="3599180"/>
                        <wp:effectExtent l="0" t="0" r="0" b="1270"/>
                        <wp:docPr id="1000308637" name="Imagen 4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00308637" name=""/>
                                <pic:cNvPicPr/>
                              </pic:nvPicPr>
                              <pic:blipFill>
                                <a:blip r:embed="rId5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991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7FB6D34" w14:textId="1B82C14A" w:rsidR="00FC5015" w:rsidRPr="004D2956" w:rsidRDefault="00FC5015" w:rsidP="00FC5015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Ensamblaje Rueda Omnidireccional-Análisis estático 1-Desplazamientos-Desplazamientos1{1}</w:t>
                  </w:r>
                </w:p>
              </w:tc>
            </w:tr>
          </w:tbl>
          <w:p w14:paraId="15F02275" w14:textId="77777777" w:rsidR="00FC5015" w:rsidRPr="000B04D4" w:rsidRDefault="00FC5015" w:rsidP="000A7C6B"/>
          <w:bookmarkEnd w:id="22"/>
          <w:bookmarkEnd w:id="23"/>
          <w:bookmarkEnd w:id="24"/>
          <w:p w14:paraId="0CFBC5B9" w14:textId="77777777" w:rsidR="004A4EC3" w:rsidRPr="004A4EC3" w:rsidRDefault="004A4EC3" w:rsidP="004A4EC3"/>
          <w:tbl>
            <w:tblPr>
              <w:tblStyle w:val="Tablaconcuadrcula"/>
              <w:tblW w:w="5000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0584"/>
            </w:tblGrid>
            <w:tr w:rsidR="00FC5015" w14:paraId="46419118" w14:textId="77777777" w:rsidTr="003A2326">
              <w:tc>
                <w:tcPr>
                  <w:tcW w:w="5000" w:type="pct"/>
                  <w:vAlign w:val="center"/>
                </w:tcPr>
                <w:p w14:paraId="44D54EEC" w14:textId="4078DCEF" w:rsidR="00FC5015" w:rsidRDefault="00FC5015" w:rsidP="00FC5015">
                  <w:pPr>
                    <w:jc w:val="center"/>
                    <w:rPr>
                      <w:rStyle w:val="Textoennegrita"/>
                      <w:b w:val="0"/>
                    </w:rPr>
                  </w:pPr>
                  <w:r>
                    <w:rPr>
                      <w:bCs/>
                      <w:noProof/>
                    </w:rPr>
                    <w:drawing>
                      <wp:inline distT="0" distB="0" distL="0" distR="0" wp14:anchorId="77C09397" wp14:editId="59F1A13F">
                        <wp:extent cx="6858000" cy="3599180"/>
                        <wp:effectExtent l="0" t="0" r="0" b="1270"/>
                        <wp:docPr id="127918739" name="Imagen 4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7918739" name=""/>
                                <pic:cNvPicPr/>
                              </pic:nvPicPr>
                              <pic:blipFill>
                                <a:blip r:embed="rId5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991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C5015" w14:paraId="1B3B9101" w14:textId="77777777" w:rsidTr="003A2326">
              <w:tc>
                <w:tcPr>
                  <w:tcW w:w="5000" w:type="pct"/>
                </w:tcPr>
                <w:p w14:paraId="5C682BFF" w14:textId="66ABEFE2" w:rsidR="00FC5015" w:rsidRDefault="00FC5015" w:rsidP="00FC5015">
                  <w:pPr>
                    <w:jc w:val="center"/>
                    <w:rPr>
                      <w:rStyle w:val="Textoennegrita"/>
                      <w:b w:val="0"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b w:val="0"/>
                      <w:noProof/>
                      <w:sz w:val="20"/>
                      <w:szCs w:val="20"/>
                    </w:rPr>
                    <w:lastRenderedPageBreak/>
                    <w:t>Imagen-1</w:t>
                  </w:r>
                </w:p>
                <w:p w14:paraId="236CAD28" w14:textId="77777777" w:rsidR="00FC5015" w:rsidRPr="00145DDC" w:rsidRDefault="00FC5015" w:rsidP="00FC5015">
                  <w:pPr>
                    <w:jc w:val="center"/>
                    <w:rPr>
                      <w:rStyle w:val="Textoennegrita"/>
                      <w:sz w:val="20"/>
                      <w:szCs w:val="20"/>
                    </w:rPr>
                  </w:pPr>
                </w:p>
              </w:tc>
            </w:tr>
          </w:tbl>
          <w:p w14:paraId="033C96B3" w14:textId="77777777" w:rsidR="00EC2432" w:rsidRDefault="00EC2432" w:rsidP="000A7C6B"/>
          <w:tbl>
            <w:tblPr>
              <w:tblStyle w:val="Tablaconcuadrcula"/>
              <w:tblW w:w="5000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0584"/>
            </w:tblGrid>
            <w:tr w:rsidR="00FC5015" w14:paraId="5710643C" w14:textId="77777777" w:rsidTr="003A2326">
              <w:tc>
                <w:tcPr>
                  <w:tcW w:w="5000" w:type="pct"/>
                  <w:vAlign w:val="center"/>
                </w:tcPr>
                <w:p w14:paraId="3DA3FC3C" w14:textId="6046C330" w:rsidR="00FC5015" w:rsidRDefault="00FC5015" w:rsidP="00FC5015">
                  <w:pPr>
                    <w:jc w:val="center"/>
                    <w:rPr>
                      <w:rStyle w:val="Textoennegrita"/>
                      <w:b w:val="0"/>
                    </w:rPr>
                  </w:pPr>
                  <w:r>
                    <w:rPr>
                      <w:bCs/>
                      <w:noProof/>
                    </w:rPr>
                    <w:drawing>
                      <wp:inline distT="0" distB="0" distL="0" distR="0" wp14:anchorId="15BAF8FC" wp14:editId="7BB08477">
                        <wp:extent cx="6858000" cy="3599180"/>
                        <wp:effectExtent l="0" t="0" r="0" b="1270"/>
                        <wp:docPr id="2091755892" name="Imagen 4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91755892" name=""/>
                                <pic:cNvPicPr/>
                              </pic:nvPicPr>
                              <pic:blipFill>
                                <a:blip r:embed="rId5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991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C5015" w14:paraId="35120768" w14:textId="77777777" w:rsidTr="003A2326">
              <w:tc>
                <w:tcPr>
                  <w:tcW w:w="5000" w:type="pct"/>
                </w:tcPr>
                <w:p w14:paraId="2AE234DB" w14:textId="7364FFCB" w:rsidR="00FC5015" w:rsidRDefault="00FC5015" w:rsidP="00FC5015">
                  <w:pPr>
                    <w:jc w:val="center"/>
                    <w:rPr>
                      <w:rStyle w:val="Textoennegrita"/>
                      <w:b w:val="0"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b w:val="0"/>
                      <w:noProof/>
                      <w:sz w:val="20"/>
                      <w:szCs w:val="20"/>
                    </w:rPr>
                    <w:t>Imagen-2</w:t>
                  </w:r>
                </w:p>
                <w:p w14:paraId="43126DFB" w14:textId="77777777" w:rsidR="00FC5015" w:rsidRPr="00145DDC" w:rsidRDefault="00FC5015" w:rsidP="00FC5015">
                  <w:pPr>
                    <w:jc w:val="center"/>
                    <w:rPr>
                      <w:rStyle w:val="Textoennegrita"/>
                      <w:sz w:val="20"/>
                      <w:szCs w:val="20"/>
                    </w:rPr>
                  </w:pPr>
                </w:p>
              </w:tc>
            </w:tr>
          </w:tbl>
          <w:p w14:paraId="7C1B47F2" w14:textId="77777777" w:rsidR="00FC5015" w:rsidRDefault="00FC5015" w:rsidP="000A7C6B"/>
          <w:p w14:paraId="04B865AA" w14:textId="56010244" w:rsidR="00EC2432" w:rsidRDefault="00EC2432" w:rsidP="000A7C6B"/>
        </w:tc>
      </w:tr>
    </w:tbl>
    <w:p w14:paraId="53FAA0FA" w14:textId="77777777" w:rsidR="000B1701" w:rsidRDefault="000B1701" w:rsidP="000B170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0B1701" w14:paraId="27C3CE2C" w14:textId="77777777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278EAE5C" w14:textId="58090F9B" w:rsidR="000B1701" w:rsidRDefault="00FC5015" w:rsidP="00FC5015">
            <w:pPr>
              <w:pStyle w:val="Ttulo1"/>
            </w:pPr>
            <w:bookmarkStart w:id="26" w:name="_Toc147358918"/>
            <w:proofErr w:type="spellStart"/>
            <w:r>
              <w:t>Conclusión</w:t>
            </w:r>
            <w:bookmarkEnd w:id="26"/>
            <w:proofErr w:type="spellEnd"/>
          </w:p>
        </w:tc>
      </w:tr>
    </w:tbl>
    <w:p w14:paraId="7FFCB9BE" w14:textId="52CE490B" w:rsidR="00AC3438" w:rsidRPr="00AC3438" w:rsidRDefault="00AC3438" w:rsidP="00FE0924"/>
    <w:sectPr w:rsidR="00AC3438" w:rsidRPr="00AC3438" w:rsidSect="00FC5015">
      <w:footerReference w:type="default" r:id="rId52"/>
      <w:footerReference w:type="first" r:id="rId53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BE0608" w14:textId="77777777" w:rsidR="00FC5015" w:rsidRDefault="00FC5015" w:rsidP="00F25CD7">
      <w:pPr>
        <w:spacing w:after="0" w:line="240" w:lineRule="auto"/>
      </w:pPr>
      <w:r>
        <w:separator/>
      </w:r>
    </w:p>
  </w:endnote>
  <w:endnote w:type="continuationSeparator" w:id="0">
    <w:p w14:paraId="67C0A227" w14:textId="77777777" w:rsidR="00FC5015" w:rsidRDefault="00FC5015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73"/>
      <w:gridCol w:w="3890"/>
      <w:gridCol w:w="4491"/>
      <w:gridCol w:w="546"/>
    </w:tblGrid>
    <w:tr w:rsidR="00DC4D2F" w14:paraId="2AB1EA0B" w14:textId="77777777" w:rsidTr="003E1AE9">
      <w:tc>
        <w:tcPr>
          <w:tcW w:w="867" w:type="pct"/>
        </w:tcPr>
        <w:p w14:paraId="697AAEAB" w14:textId="77777777"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00F82FCF" wp14:editId="4C4EC2FC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14:paraId="228BC132" w14:textId="5CE53A00" w:rsidR="00DC4D2F" w:rsidRDefault="00FC5015" w:rsidP="00E217C8">
          <w:pPr>
            <w:rPr>
              <w:rFonts w:asciiTheme="majorHAnsi" w:hAnsiTheme="majorHAnsi"/>
            </w:rPr>
          </w:pPr>
          <w:proofErr w:type="spellStart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Analizado</w:t>
          </w:r>
          <w:proofErr w:type="spellEnd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 xml:space="preserve"> con SOLIDWORKS Simulation</w:t>
          </w:r>
        </w:p>
      </w:tc>
      <w:tc>
        <w:tcPr>
          <w:tcW w:w="2079" w:type="pct"/>
          <w:vAlign w:val="bottom"/>
        </w:tcPr>
        <w:p w14:paraId="667F644B" w14:textId="4DC57022" w:rsidR="00DC4D2F" w:rsidRPr="00FC5015" w:rsidRDefault="00FC5015" w:rsidP="00E217C8">
          <w:pPr>
            <w:jc w:val="right"/>
            <w:rPr>
              <w:rFonts w:asciiTheme="majorHAnsi" w:hAnsiTheme="majorHAnsi"/>
              <w:lang w:val="es-BO"/>
            </w:rPr>
          </w:pPr>
          <w:r w:rsidRPr="00FC5015">
            <w:rPr>
              <w:rFonts w:asciiTheme="majorHAnsi" w:hAnsiTheme="majorHAnsi"/>
              <w:color w:val="808080" w:themeColor="background1" w:themeShade="80"/>
              <w:sz w:val="18"/>
              <w:szCs w:val="18"/>
              <w:lang w:val="es-BO"/>
            </w:rPr>
            <w:t>Simulación de Ensamblaje Rueda Omnidireccional</w:t>
          </w:r>
        </w:p>
      </w:tc>
      <w:tc>
        <w:tcPr>
          <w:tcW w:w="0" w:type="auto"/>
          <w:vAlign w:val="bottom"/>
        </w:tcPr>
        <w:p w14:paraId="403775E0" w14:textId="77777777"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C379D"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</w:tc>
    </w:tr>
  </w:tbl>
  <w:p w14:paraId="066C6F68" w14:textId="77777777" w:rsidR="00DC4D2F" w:rsidRPr="00BF0BC4" w:rsidRDefault="00DC4D2F" w:rsidP="00BF0BC4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DC4D2F" w14:paraId="611C22D8" w14:textId="77777777" w:rsidTr="00BF0BC4">
      <w:tc>
        <w:tcPr>
          <w:tcW w:w="1908" w:type="dxa"/>
        </w:tcPr>
        <w:p w14:paraId="00BF583F" w14:textId="77777777"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049B0C87" wp14:editId="4B3C40DA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14:paraId="47A90C8D" w14:textId="0DD2F009" w:rsidR="00DC4D2F" w:rsidRDefault="00FC5015" w:rsidP="00BF0BC4">
          <w:pPr>
            <w:rPr>
              <w:rFonts w:asciiTheme="majorHAnsi" w:hAnsiTheme="majorHAnsi"/>
            </w:rPr>
          </w:pPr>
          <w:proofErr w:type="spellStart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Analizado</w:t>
          </w:r>
          <w:proofErr w:type="spellEnd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 xml:space="preserve"> con SOLIDWORKS 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14:paraId="3B5368BF" w14:textId="2A560302" w:rsidR="00DC4D2F" w:rsidRPr="00FC5015" w:rsidRDefault="00FC5015" w:rsidP="00BF0BC4">
          <w:pPr>
            <w:jc w:val="right"/>
            <w:rPr>
              <w:rFonts w:asciiTheme="majorHAnsi" w:hAnsiTheme="majorHAnsi"/>
              <w:lang w:val="es-BO"/>
            </w:rPr>
          </w:pPr>
          <w:r w:rsidRPr="00FC5015">
            <w:rPr>
              <w:rFonts w:asciiTheme="majorHAnsi" w:hAnsiTheme="majorHAnsi"/>
              <w:color w:val="808080" w:themeColor="background1" w:themeShade="80"/>
              <w:sz w:val="18"/>
              <w:szCs w:val="18"/>
              <w:lang w:val="es-BO"/>
            </w:rPr>
            <w:t>Simulación de Ensamblaje Rueda Omnidireccional</w:t>
          </w:r>
        </w:p>
      </w:tc>
      <w:tc>
        <w:tcPr>
          <w:tcW w:w="360" w:type="dxa"/>
          <w:vAlign w:val="bottom"/>
        </w:tcPr>
        <w:p w14:paraId="09E63F6E" w14:textId="77777777"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C379D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14:paraId="0F71A80A" w14:textId="77777777"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B019D5" w14:textId="77777777" w:rsidR="00FC5015" w:rsidRDefault="00FC5015" w:rsidP="00F25CD7">
      <w:pPr>
        <w:spacing w:after="0" w:line="240" w:lineRule="auto"/>
      </w:pPr>
      <w:r>
        <w:separator/>
      </w:r>
    </w:p>
  </w:footnote>
  <w:footnote w:type="continuationSeparator" w:id="0">
    <w:p w14:paraId="6EF0B7CA" w14:textId="77777777" w:rsidR="00FC5015" w:rsidRDefault="00FC5015" w:rsidP="00F25C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015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C6D8B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C6EA8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0818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C557E"/>
    <w:rsid w:val="00BC7F1D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072D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379D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5015"/>
    <w:rsid w:val="00FC6665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190D2AB"/>
  <w15:docId w15:val="{689757BC-F66E-48D4-BD6A-BE4669F27B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D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BB5A1B"/>
    <w:rPr>
      <w:b/>
      <w:bCs/>
    </w:rPr>
  </w:style>
  <w:style w:type="paragraph" w:styleId="Sinespaciado">
    <w:name w:val="No Spacing"/>
    <w:uiPriority w:val="1"/>
    <w:qFormat/>
    <w:rsid w:val="00BB5A1B"/>
    <w:pPr>
      <w:spacing w:after="0" w:line="240" w:lineRule="auto"/>
    </w:pPr>
  </w:style>
  <w:style w:type="paragraph" w:styleId="TtuloTDC">
    <w:name w:val="TOC Heading"/>
    <w:basedOn w:val="Ttulo1"/>
    <w:next w:val="Normal"/>
    <w:uiPriority w:val="39"/>
    <w:unhideWhenUsed/>
    <w:qFormat/>
    <w:rsid w:val="00BB5A1B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25CD7"/>
  </w:style>
  <w:style w:type="paragraph" w:styleId="Piedepgina">
    <w:name w:val="footer"/>
    <w:basedOn w:val="Normal"/>
    <w:link w:val="PiedepginaC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25CD7"/>
  </w:style>
  <w:style w:type="table" w:styleId="Tablaconcuadrcula">
    <w:name w:val="Table Grid"/>
    <w:basedOn w:val="Tablanormal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anormal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3">
    <w:name w:val="Light List Accent 3"/>
    <w:basedOn w:val="Tabla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2">
    <w:name w:val="Light List Accent 2"/>
    <w:basedOn w:val="Tabla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F801E6"/>
    <w:rPr>
      <w:color w:val="0000FF" w:themeColor="hyperlink"/>
      <w:u w:val="single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staclara-nfasis4">
    <w:name w:val="Light List Accent 4"/>
    <w:basedOn w:val="Tablanormal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anormal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media2-nfasis1">
    <w:name w:val="Medium Grid 2 Accent 1"/>
    <w:basedOn w:val="Tabla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a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Cuadrculamedia1-nfasis6">
    <w:name w:val="Medium Grid 1 Accent 6"/>
    <w:basedOn w:val="Tablanormal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Sombreadoclaro-nfasis5">
    <w:name w:val="Light Shading Accent 5"/>
    <w:basedOn w:val="Tabla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4">
    <w:name w:val="Light Shading Accent 4"/>
    <w:basedOn w:val="Tabla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jpg"/><Relationship Id="rId50" Type="http://schemas.openxmlformats.org/officeDocument/2006/relationships/image" Target="media/image44.jpg"/><Relationship Id="rId55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jpe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3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jpg"/><Relationship Id="rId8" Type="http://schemas.openxmlformats.org/officeDocument/2006/relationships/image" Target="media/image2.jpeg"/><Relationship Id="rId51" Type="http://schemas.openxmlformats.org/officeDocument/2006/relationships/image" Target="media/image45.jp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20" Type="http://schemas.openxmlformats.org/officeDocument/2006/relationships/image" Target="media/image14.jpeg"/><Relationship Id="rId41" Type="http://schemas.openxmlformats.org/officeDocument/2006/relationships/image" Target="media/image35.jpe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6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46AAC7-2917-4F5C-B83C-F13ED3BB55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SimulationReportTemplate_2007.dotx</Template>
  <TotalTime>3</TotalTime>
  <Pages>21</Pages>
  <Words>2698</Words>
  <Characters>14842</Characters>
  <Application>Microsoft Office Word</Application>
  <DocSecurity>0</DocSecurity>
  <Lines>123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17505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EmiliO CalcinA GarciA</dc:creator>
  <cp:lastModifiedBy>Kristel</cp:lastModifiedBy>
  <cp:revision>1</cp:revision>
  <dcterms:created xsi:type="dcterms:W3CDTF">2023-10-05T04:38:00Z</dcterms:created>
  <dcterms:modified xsi:type="dcterms:W3CDTF">2023-10-05T04:41:00Z</dcterms:modified>
</cp:coreProperties>
</file>